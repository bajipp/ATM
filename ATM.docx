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57E1C0" w14:textId="77777777" w:rsidR="001C16AD" w:rsidRDefault="001C16AD">
      <w:pPr>
        <w:jc w:val="center"/>
        <w:rPr>
          <w:rFonts w:eastAsia="黑体"/>
          <w:sz w:val="52"/>
        </w:rPr>
      </w:pPr>
    </w:p>
    <w:p w14:paraId="337C5313" w14:textId="77777777" w:rsidR="001C16AD" w:rsidRDefault="001C16AD">
      <w:pPr>
        <w:jc w:val="center"/>
        <w:rPr>
          <w:rFonts w:eastAsia="黑体"/>
          <w:sz w:val="52"/>
        </w:rPr>
      </w:pPr>
    </w:p>
    <w:p w14:paraId="438BCEF4" w14:textId="77777777" w:rsidR="001C16AD" w:rsidRDefault="001C16AD">
      <w:pPr>
        <w:jc w:val="center"/>
        <w:rPr>
          <w:rFonts w:eastAsia="黑体"/>
          <w:sz w:val="44"/>
        </w:rPr>
      </w:pPr>
    </w:p>
    <w:p w14:paraId="658F3251" w14:textId="77777777" w:rsidR="001C16AD" w:rsidRDefault="00000000">
      <w:pPr>
        <w:jc w:val="center"/>
        <w:rPr>
          <w:rFonts w:eastAsia="隶书"/>
          <w:sz w:val="52"/>
        </w:rPr>
      </w:pPr>
      <w:r>
        <w:rPr>
          <w:rFonts w:eastAsia="隶书" w:hint="eastAsia"/>
          <w:sz w:val="52"/>
        </w:rPr>
        <w:t>重庆大学大数据与软件学院</w:t>
      </w:r>
    </w:p>
    <w:p w14:paraId="418A38CC" w14:textId="77777777" w:rsidR="001C16AD" w:rsidRDefault="001C16AD">
      <w:pPr>
        <w:jc w:val="center"/>
        <w:rPr>
          <w:rFonts w:eastAsia="黑体"/>
          <w:sz w:val="44"/>
        </w:rPr>
      </w:pPr>
    </w:p>
    <w:p w14:paraId="6EB1CF1C" w14:textId="77777777" w:rsidR="001C16AD" w:rsidRDefault="00000000">
      <w:pPr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上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机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实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验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报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告</w:t>
      </w:r>
    </w:p>
    <w:p w14:paraId="36635FAE" w14:textId="77777777" w:rsidR="001C16AD" w:rsidRDefault="001C16AD">
      <w:pPr>
        <w:jc w:val="center"/>
        <w:rPr>
          <w:rFonts w:eastAsia="黑体"/>
          <w:sz w:val="44"/>
        </w:rPr>
      </w:pPr>
    </w:p>
    <w:p w14:paraId="1D5A6F74" w14:textId="77777777" w:rsidR="001C16AD" w:rsidRDefault="001C16AD">
      <w:pPr>
        <w:jc w:val="center"/>
        <w:rPr>
          <w:rFonts w:eastAsia="黑体"/>
          <w:sz w:val="44"/>
        </w:rPr>
      </w:pPr>
    </w:p>
    <w:p w14:paraId="3172756E" w14:textId="77777777" w:rsidR="001C16AD" w:rsidRDefault="001C16AD">
      <w:pPr>
        <w:jc w:val="center"/>
        <w:rPr>
          <w:rFonts w:eastAsia="黑体"/>
          <w:sz w:val="44"/>
        </w:rPr>
      </w:pPr>
    </w:p>
    <w:p w14:paraId="0F0FD0F5" w14:textId="77777777" w:rsidR="001C16AD" w:rsidRDefault="001C16AD">
      <w:pPr>
        <w:jc w:val="center"/>
        <w:rPr>
          <w:rFonts w:eastAsia="黑体"/>
          <w:sz w:val="44"/>
        </w:rPr>
      </w:pPr>
    </w:p>
    <w:p w14:paraId="6CD0123B" w14:textId="77777777" w:rsidR="001C16AD" w:rsidRDefault="001C16A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52"/>
        <w:gridCol w:w="4176"/>
      </w:tblGrid>
      <w:tr w:rsidR="001C16AD" w14:paraId="3ED06827" w14:textId="77777777">
        <w:trPr>
          <w:jc w:val="center"/>
        </w:trPr>
        <w:tc>
          <w:tcPr>
            <w:tcW w:w="2552" w:type="dxa"/>
          </w:tcPr>
          <w:p w14:paraId="0558495D" w14:textId="77777777" w:rsidR="001C16AD" w:rsidRDefault="00000000">
            <w:pPr>
              <w:jc w:val="left"/>
              <w:rPr>
                <w:rFonts w:eastAsia="黑体"/>
                <w:sz w:val="36"/>
                <w:szCs w:val="36"/>
              </w:rPr>
            </w:pPr>
            <w:r>
              <w:rPr>
                <w:rFonts w:eastAsia="黑体" w:hint="eastAsia"/>
                <w:sz w:val="36"/>
                <w:szCs w:val="36"/>
              </w:rPr>
              <w:t>上机实践</w:t>
            </w:r>
            <w:r>
              <w:rPr>
                <w:rFonts w:eastAsia="黑体"/>
                <w:sz w:val="36"/>
                <w:szCs w:val="36"/>
              </w:rPr>
              <w:t>项目</w:t>
            </w:r>
          </w:p>
        </w:tc>
        <w:tc>
          <w:tcPr>
            <w:tcW w:w="4176" w:type="dxa"/>
            <w:tcBorders>
              <w:bottom w:val="single" w:sz="4" w:space="0" w:color="auto"/>
            </w:tcBorders>
            <w:vAlign w:val="center"/>
          </w:tcPr>
          <w:p w14:paraId="270325DD" w14:textId="77777777" w:rsidR="001C16AD" w:rsidRDefault="00000000">
            <w:pPr>
              <w:jc w:val="center"/>
              <w:rPr>
                <w:rFonts w:eastAsia="黑体"/>
                <w:sz w:val="36"/>
                <w:szCs w:val="36"/>
              </w:rPr>
            </w:pPr>
            <w:r>
              <w:rPr>
                <w:rFonts w:eastAsia="黑体" w:hint="eastAsia"/>
                <w:sz w:val="36"/>
                <w:szCs w:val="36"/>
                <w:highlight w:val="yellow"/>
              </w:rPr>
              <w:t>设计开发</w:t>
            </w:r>
            <w:r>
              <w:rPr>
                <w:rFonts w:eastAsia="黑体" w:hint="eastAsia"/>
                <w:sz w:val="36"/>
                <w:szCs w:val="36"/>
                <w:highlight w:val="yellow"/>
              </w:rPr>
              <w:t>ATM</w:t>
            </w:r>
            <w:r>
              <w:rPr>
                <w:rFonts w:eastAsia="黑体" w:hint="eastAsia"/>
                <w:sz w:val="36"/>
                <w:szCs w:val="36"/>
                <w:highlight w:val="yellow"/>
              </w:rPr>
              <w:t>客户端、服务器端</w:t>
            </w:r>
          </w:p>
        </w:tc>
      </w:tr>
      <w:tr w:rsidR="001C16AD" w14:paraId="5CE03696" w14:textId="77777777">
        <w:trPr>
          <w:jc w:val="center"/>
        </w:trPr>
        <w:tc>
          <w:tcPr>
            <w:tcW w:w="2552" w:type="dxa"/>
          </w:tcPr>
          <w:p w14:paraId="5C3863FA" w14:textId="77777777" w:rsidR="001C16AD" w:rsidRDefault="00000000">
            <w:pPr>
              <w:jc w:val="left"/>
              <w:rPr>
                <w:rFonts w:eastAsia="黑体"/>
                <w:sz w:val="36"/>
                <w:szCs w:val="36"/>
              </w:rPr>
            </w:pPr>
            <w:r>
              <w:rPr>
                <w:rFonts w:eastAsia="黑体" w:hint="eastAsia"/>
                <w:sz w:val="36"/>
                <w:szCs w:val="36"/>
              </w:rPr>
              <w:t>课程名称</w:t>
            </w:r>
          </w:p>
        </w:tc>
        <w:tc>
          <w:tcPr>
            <w:tcW w:w="4176" w:type="dxa"/>
            <w:tcBorders>
              <w:bottom w:val="single" w:sz="4" w:space="0" w:color="auto"/>
            </w:tcBorders>
            <w:vAlign w:val="center"/>
          </w:tcPr>
          <w:p w14:paraId="7A60566B" w14:textId="77777777" w:rsidR="001C16AD" w:rsidRDefault="00000000">
            <w:pPr>
              <w:jc w:val="center"/>
              <w:rPr>
                <w:rFonts w:eastAsia="楷体_GB2312"/>
                <w:sz w:val="36"/>
                <w:szCs w:val="36"/>
              </w:rPr>
            </w:pPr>
            <w:r>
              <w:rPr>
                <w:rFonts w:eastAsia="楷体_GB2312" w:hint="eastAsia"/>
                <w:sz w:val="36"/>
                <w:szCs w:val="36"/>
              </w:rPr>
              <w:t>计算机网络</w:t>
            </w:r>
          </w:p>
        </w:tc>
      </w:tr>
    </w:tbl>
    <w:p w14:paraId="209B121A" w14:textId="77777777" w:rsidR="001C16AD" w:rsidRDefault="001C16AD">
      <w:pPr>
        <w:jc w:val="center"/>
        <w:rPr>
          <w:rFonts w:eastAsia="黑体"/>
          <w:sz w:val="44"/>
        </w:rPr>
      </w:pPr>
    </w:p>
    <w:p w14:paraId="781241B7" w14:textId="77777777" w:rsidR="001C16AD" w:rsidRDefault="001C16AD">
      <w:pPr>
        <w:jc w:val="center"/>
        <w:rPr>
          <w:rFonts w:eastAsia="黑体"/>
          <w:sz w:val="32"/>
          <w:szCs w:val="32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1C16AD" w14:paraId="2DF3BE22" w14:textId="77777777">
        <w:trPr>
          <w:jc w:val="center"/>
        </w:trPr>
        <w:tc>
          <w:tcPr>
            <w:tcW w:w="927" w:type="dxa"/>
          </w:tcPr>
          <w:p w14:paraId="6F6FF440" w14:textId="77777777" w:rsidR="001C16AD" w:rsidRDefault="00000000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姓名</w:t>
            </w:r>
          </w:p>
        </w:tc>
        <w:tc>
          <w:tcPr>
            <w:tcW w:w="2058" w:type="dxa"/>
          </w:tcPr>
          <w:p w14:paraId="34FA354F" w14:textId="77777777" w:rsidR="001C16AD" w:rsidRDefault="00000000">
            <w:pPr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路静雯</w:t>
            </w:r>
          </w:p>
        </w:tc>
        <w:tc>
          <w:tcPr>
            <w:tcW w:w="945" w:type="dxa"/>
          </w:tcPr>
          <w:p w14:paraId="7DDBED7D" w14:textId="77777777" w:rsidR="001C16AD" w:rsidRDefault="00000000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成绩</w:t>
            </w:r>
          </w:p>
        </w:tc>
        <w:tc>
          <w:tcPr>
            <w:tcW w:w="2562" w:type="dxa"/>
          </w:tcPr>
          <w:p w14:paraId="7932D3C9" w14:textId="77777777" w:rsidR="001C16AD" w:rsidRDefault="001C16AD">
            <w:pPr>
              <w:jc w:val="center"/>
              <w:rPr>
                <w:rFonts w:eastAsia="黑体"/>
                <w:sz w:val="32"/>
                <w:szCs w:val="32"/>
              </w:rPr>
            </w:pPr>
          </w:p>
        </w:tc>
      </w:tr>
      <w:tr w:rsidR="001C16AD" w14:paraId="7963C507" w14:textId="77777777">
        <w:trPr>
          <w:jc w:val="center"/>
        </w:trPr>
        <w:tc>
          <w:tcPr>
            <w:tcW w:w="927" w:type="dxa"/>
          </w:tcPr>
          <w:p w14:paraId="7AD1D86B" w14:textId="77777777" w:rsidR="001C16AD" w:rsidRDefault="001C16AD">
            <w:pPr>
              <w:jc w:val="left"/>
              <w:rPr>
                <w:rFonts w:eastAsia="黑体"/>
                <w:sz w:val="32"/>
                <w:szCs w:val="32"/>
              </w:rPr>
            </w:pP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5F68784E" w14:textId="77777777" w:rsidR="001C16AD" w:rsidRDefault="00000000">
            <w:pPr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郑子</w:t>
            </w:r>
            <w:proofErr w:type="gramStart"/>
            <w:r>
              <w:rPr>
                <w:rFonts w:eastAsia="黑体" w:hint="eastAsia"/>
                <w:sz w:val="32"/>
                <w:szCs w:val="32"/>
              </w:rPr>
              <w:t>耽</w:t>
            </w:r>
            <w:proofErr w:type="gramEnd"/>
          </w:p>
        </w:tc>
        <w:tc>
          <w:tcPr>
            <w:tcW w:w="945" w:type="dxa"/>
          </w:tcPr>
          <w:p w14:paraId="45DC36DB" w14:textId="77777777" w:rsidR="001C16AD" w:rsidRDefault="001C16AD">
            <w:pPr>
              <w:jc w:val="left"/>
              <w:rPr>
                <w:rFonts w:eastAsia="黑体"/>
                <w:sz w:val="32"/>
                <w:szCs w:val="32"/>
              </w:rPr>
            </w:pP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2C314654" w14:textId="77777777" w:rsidR="001C16AD" w:rsidRDefault="001C16AD">
            <w:pPr>
              <w:jc w:val="center"/>
              <w:rPr>
                <w:rFonts w:eastAsia="黑体"/>
                <w:sz w:val="32"/>
                <w:szCs w:val="32"/>
              </w:rPr>
            </w:pPr>
          </w:p>
        </w:tc>
      </w:tr>
    </w:tbl>
    <w:p w14:paraId="038A8672" w14:textId="77777777" w:rsidR="001C16AD" w:rsidRDefault="001C16AD">
      <w:pPr>
        <w:jc w:val="center"/>
        <w:rPr>
          <w:rFonts w:eastAsia="黑体"/>
          <w:sz w:val="32"/>
          <w:szCs w:val="32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545D4D" w14:paraId="0FABCEB6" w14:textId="77777777">
        <w:trPr>
          <w:jc w:val="center"/>
        </w:trPr>
        <w:tc>
          <w:tcPr>
            <w:tcW w:w="927" w:type="dxa"/>
          </w:tcPr>
          <w:p w14:paraId="74548247" w14:textId="77777777" w:rsidR="00545D4D" w:rsidRDefault="00545D4D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学号</w:t>
            </w:r>
          </w:p>
        </w:tc>
        <w:tc>
          <w:tcPr>
            <w:tcW w:w="2058" w:type="dxa"/>
          </w:tcPr>
          <w:p w14:paraId="6916C6D7" w14:textId="77777777" w:rsidR="00545D4D" w:rsidRDefault="00545D4D">
            <w:pPr>
              <w:jc w:val="center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20220856</w:t>
            </w:r>
          </w:p>
        </w:tc>
        <w:tc>
          <w:tcPr>
            <w:tcW w:w="945" w:type="dxa"/>
            <w:vMerge w:val="restart"/>
          </w:tcPr>
          <w:p w14:paraId="29D7196C" w14:textId="77777777" w:rsidR="00545D4D" w:rsidRDefault="00545D4D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教师</w:t>
            </w:r>
          </w:p>
        </w:tc>
        <w:tc>
          <w:tcPr>
            <w:tcW w:w="2562" w:type="dxa"/>
            <w:vMerge w:val="restart"/>
          </w:tcPr>
          <w:p w14:paraId="3BF70C9E" w14:textId="77777777" w:rsidR="00545D4D" w:rsidRDefault="00545D4D">
            <w:pPr>
              <w:jc w:val="center"/>
              <w:rPr>
                <w:rFonts w:eastAsia="黑体"/>
                <w:b/>
                <w:sz w:val="32"/>
                <w:szCs w:val="32"/>
              </w:rPr>
            </w:pPr>
            <w:r>
              <w:rPr>
                <w:rFonts w:eastAsia="黑体" w:hint="eastAsia"/>
                <w:b/>
                <w:sz w:val="32"/>
                <w:szCs w:val="32"/>
              </w:rPr>
              <w:t>胡海波</w:t>
            </w:r>
          </w:p>
        </w:tc>
      </w:tr>
      <w:tr w:rsidR="00545D4D" w14:paraId="0D60841E" w14:textId="77777777">
        <w:trPr>
          <w:jc w:val="center"/>
        </w:trPr>
        <w:tc>
          <w:tcPr>
            <w:tcW w:w="927" w:type="dxa"/>
          </w:tcPr>
          <w:p w14:paraId="4D25D044" w14:textId="77777777" w:rsidR="00545D4D" w:rsidRDefault="00545D4D">
            <w:pPr>
              <w:jc w:val="left"/>
              <w:rPr>
                <w:rFonts w:eastAsia="黑体"/>
                <w:sz w:val="32"/>
                <w:szCs w:val="32"/>
              </w:rPr>
            </w:pP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3EB3AABA" w14:textId="77777777" w:rsidR="00545D4D" w:rsidRDefault="00545D4D">
            <w:pPr>
              <w:jc w:val="center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20220909</w:t>
            </w:r>
          </w:p>
        </w:tc>
        <w:tc>
          <w:tcPr>
            <w:tcW w:w="945" w:type="dxa"/>
            <w:vMerge/>
          </w:tcPr>
          <w:p w14:paraId="0DA97C3D" w14:textId="77777777" w:rsidR="00545D4D" w:rsidRDefault="00545D4D">
            <w:pPr>
              <w:jc w:val="left"/>
              <w:rPr>
                <w:rFonts w:eastAsia="黑体"/>
                <w:sz w:val="32"/>
                <w:szCs w:val="32"/>
              </w:rPr>
            </w:pPr>
          </w:p>
        </w:tc>
        <w:tc>
          <w:tcPr>
            <w:tcW w:w="2562" w:type="dxa"/>
            <w:vMerge/>
            <w:tcBorders>
              <w:bottom w:val="single" w:sz="4" w:space="0" w:color="auto"/>
            </w:tcBorders>
          </w:tcPr>
          <w:p w14:paraId="3A0FDB65" w14:textId="77777777" w:rsidR="00545D4D" w:rsidRDefault="00545D4D">
            <w:pPr>
              <w:jc w:val="center"/>
              <w:rPr>
                <w:rFonts w:eastAsia="黑体"/>
                <w:b/>
                <w:sz w:val="32"/>
                <w:szCs w:val="32"/>
              </w:rPr>
            </w:pPr>
          </w:p>
        </w:tc>
      </w:tr>
    </w:tbl>
    <w:p w14:paraId="4AB91EE2" w14:textId="77777777" w:rsidR="001C16AD" w:rsidRDefault="001C16AD">
      <w:pPr>
        <w:jc w:val="center"/>
        <w:rPr>
          <w:rFonts w:eastAsia="黑体"/>
          <w:sz w:val="32"/>
          <w:szCs w:val="32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1C16AD" w14:paraId="3040D93D" w14:textId="77777777">
        <w:trPr>
          <w:jc w:val="center"/>
        </w:trPr>
        <w:tc>
          <w:tcPr>
            <w:tcW w:w="927" w:type="dxa"/>
          </w:tcPr>
          <w:p w14:paraId="3AE28F7B" w14:textId="77777777" w:rsidR="001C16AD" w:rsidRDefault="00000000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班级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20A7312F" w14:textId="77777777" w:rsidR="001C16AD" w:rsidRDefault="00000000">
            <w:pPr>
              <w:jc w:val="center"/>
              <w:rPr>
                <w:rFonts w:eastAsia="黑体"/>
                <w:sz w:val="32"/>
                <w:szCs w:val="32"/>
              </w:rPr>
            </w:pPr>
            <w:proofErr w:type="gramStart"/>
            <w:r>
              <w:rPr>
                <w:rFonts w:eastAsia="黑体" w:hint="eastAsia"/>
                <w:sz w:val="32"/>
                <w:szCs w:val="32"/>
              </w:rPr>
              <w:t>软工</w:t>
            </w:r>
            <w:r>
              <w:rPr>
                <w:rFonts w:eastAsia="黑体" w:hint="eastAsia"/>
                <w:sz w:val="32"/>
                <w:szCs w:val="32"/>
              </w:rPr>
              <w:t>03</w:t>
            </w:r>
            <w:r>
              <w:rPr>
                <w:rFonts w:eastAsia="黑体" w:hint="eastAsia"/>
                <w:sz w:val="32"/>
                <w:szCs w:val="32"/>
              </w:rPr>
              <w:t>班</w:t>
            </w:r>
            <w:proofErr w:type="gramEnd"/>
          </w:p>
        </w:tc>
        <w:tc>
          <w:tcPr>
            <w:tcW w:w="945" w:type="dxa"/>
          </w:tcPr>
          <w:p w14:paraId="4916A733" w14:textId="77777777" w:rsidR="001C16AD" w:rsidRDefault="00000000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日期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0519222D" w14:textId="77777777" w:rsidR="001C16AD" w:rsidRDefault="00000000">
            <w:pPr>
              <w:jc w:val="center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2024/5/20</w:t>
            </w:r>
          </w:p>
        </w:tc>
      </w:tr>
    </w:tbl>
    <w:p w14:paraId="42DAB82D" w14:textId="77777777" w:rsidR="001C16AD" w:rsidRDefault="001C16AD">
      <w:pPr>
        <w:ind w:left="840"/>
        <w:jc w:val="center"/>
        <w:rPr>
          <w:rFonts w:eastAsia="黑体"/>
          <w:sz w:val="44"/>
        </w:rPr>
      </w:pPr>
    </w:p>
    <w:p w14:paraId="5BD866F8" w14:textId="77777777" w:rsidR="001C16AD" w:rsidRDefault="00000000">
      <w:pPr>
        <w:jc w:val="center"/>
        <w:rPr>
          <w:rFonts w:ascii="黑体" w:eastAsia="黑体"/>
          <w:b/>
          <w:sz w:val="32"/>
        </w:rPr>
      </w:pPr>
      <w:r>
        <w:rPr>
          <w:rFonts w:eastAsia="黑体"/>
          <w:sz w:val="44"/>
        </w:rPr>
        <w:br w:type="page"/>
      </w:r>
      <w:r>
        <w:rPr>
          <w:rFonts w:ascii="黑体" w:eastAsia="黑体" w:hint="eastAsia"/>
          <w:b/>
          <w:sz w:val="32"/>
        </w:rPr>
        <w:lastRenderedPageBreak/>
        <w:t>《计算机网络》上机实验报告</w:t>
      </w:r>
    </w:p>
    <w:p w14:paraId="17F32305" w14:textId="77777777" w:rsidR="001C16AD" w:rsidRDefault="001C16AD"/>
    <w:p w14:paraId="65933202" w14:textId="77777777" w:rsidR="001C16AD" w:rsidRDefault="00000000">
      <w:pPr>
        <w:rPr>
          <w:rFonts w:eastAsia="黑体"/>
          <w:b/>
        </w:rPr>
      </w:pPr>
      <w:r>
        <w:rPr>
          <w:rFonts w:eastAsia="黑体" w:hint="eastAsia"/>
          <w:b/>
        </w:rPr>
        <w:t>开课实验室：</w:t>
      </w:r>
      <w:r>
        <w:rPr>
          <w:rFonts w:eastAsia="黑体" w:hint="eastAsia"/>
          <w:b/>
        </w:rPr>
        <w:t xml:space="preserve">                                         </w:t>
      </w:r>
      <w:r>
        <w:rPr>
          <w:rFonts w:eastAsia="黑体"/>
          <w:b/>
        </w:rPr>
        <w:t xml:space="preserve">  </w:t>
      </w:r>
      <w:r>
        <w:rPr>
          <w:rFonts w:eastAsia="黑体" w:hint="eastAsia"/>
          <w:b/>
        </w:rPr>
        <w:t xml:space="preserve"> </w:t>
      </w:r>
      <w:r>
        <w:rPr>
          <w:rFonts w:eastAsia="黑体"/>
          <w:b/>
        </w:rPr>
        <w:t xml:space="preserve">            </w:t>
      </w:r>
      <w:r>
        <w:rPr>
          <w:rFonts w:eastAsia="黑体" w:hint="eastAsia"/>
          <w:b/>
        </w:rPr>
        <w:t>2024</w:t>
      </w:r>
      <w:r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年</w:t>
      </w:r>
      <w:r>
        <w:rPr>
          <w:rFonts w:eastAsia="黑体" w:hint="eastAsia"/>
          <w:b/>
        </w:rPr>
        <w:t xml:space="preserve"> 5</w:t>
      </w:r>
      <w:r>
        <w:rPr>
          <w:rFonts w:eastAsia="黑体" w:hint="eastAsia"/>
          <w:b/>
        </w:rPr>
        <w:t>月</w:t>
      </w:r>
      <w:r>
        <w:rPr>
          <w:rFonts w:eastAsia="黑体" w:hint="eastAsia"/>
          <w:b/>
        </w:rPr>
        <w:t xml:space="preserve">20 </w:t>
      </w:r>
      <w:r>
        <w:rPr>
          <w:rFonts w:eastAsia="黑体" w:hint="eastAsia"/>
          <w:b/>
        </w:rPr>
        <w:t>日</w:t>
      </w:r>
    </w:p>
    <w:tbl>
      <w:tblPr>
        <w:tblW w:w="97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6"/>
        <w:gridCol w:w="558"/>
        <w:gridCol w:w="1624"/>
        <w:gridCol w:w="1680"/>
        <w:gridCol w:w="2298"/>
        <w:gridCol w:w="1539"/>
        <w:gridCol w:w="1589"/>
      </w:tblGrid>
      <w:tr w:rsidR="001C16AD" w14:paraId="5F4356DF" w14:textId="77777777">
        <w:trPr>
          <w:trHeight w:val="680"/>
          <w:jc w:val="center"/>
        </w:trPr>
        <w:tc>
          <w:tcPr>
            <w:tcW w:w="1004" w:type="dxa"/>
            <w:gridSpan w:val="2"/>
            <w:vAlign w:val="center"/>
          </w:tcPr>
          <w:p w14:paraId="5AF26399" w14:textId="77777777" w:rsidR="001C16AD" w:rsidRDefault="00000000">
            <w:pPr>
              <w:ind w:right="-51"/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  <w:tc>
          <w:tcPr>
            <w:tcW w:w="1624" w:type="dxa"/>
            <w:vAlign w:val="center"/>
          </w:tcPr>
          <w:p w14:paraId="1FE3BB80" w14:textId="77777777" w:rsidR="001C16AD" w:rsidRDefault="00000000">
            <w:pPr>
              <w:ind w:right="-51"/>
              <w:jc w:val="center"/>
            </w:pPr>
            <w:r>
              <w:rPr>
                <w:rFonts w:hint="eastAsia"/>
              </w:rPr>
              <w:t>路静雯</w:t>
            </w:r>
          </w:p>
          <w:p w14:paraId="7E9CEBF2" w14:textId="77777777" w:rsidR="001C16AD" w:rsidRDefault="00000000">
            <w:pPr>
              <w:ind w:right="-51"/>
              <w:jc w:val="center"/>
            </w:pPr>
            <w:r>
              <w:rPr>
                <w:rFonts w:hint="eastAsia"/>
              </w:rPr>
              <w:t>郑子</w:t>
            </w:r>
            <w:proofErr w:type="gramStart"/>
            <w:r>
              <w:rPr>
                <w:rFonts w:hint="eastAsia"/>
              </w:rPr>
              <w:t>耽</w:t>
            </w:r>
            <w:proofErr w:type="gramEnd"/>
          </w:p>
        </w:tc>
        <w:tc>
          <w:tcPr>
            <w:tcW w:w="1680" w:type="dxa"/>
            <w:vAlign w:val="center"/>
          </w:tcPr>
          <w:p w14:paraId="6514A9EF" w14:textId="77777777" w:rsidR="001C16AD" w:rsidRDefault="00000000">
            <w:pPr>
              <w:ind w:right="-51"/>
              <w:jc w:val="center"/>
            </w:pPr>
            <w:r>
              <w:rPr>
                <w:rFonts w:hint="eastAsia"/>
              </w:rPr>
              <w:t>年级、班级</w:t>
            </w:r>
          </w:p>
        </w:tc>
        <w:tc>
          <w:tcPr>
            <w:tcW w:w="2298" w:type="dxa"/>
            <w:vAlign w:val="center"/>
          </w:tcPr>
          <w:p w14:paraId="64C81BF3" w14:textId="77777777" w:rsidR="001C16AD" w:rsidRDefault="00000000">
            <w:pPr>
              <w:ind w:right="-51"/>
              <w:jc w:val="center"/>
            </w:pPr>
            <w:proofErr w:type="gramStart"/>
            <w:r>
              <w:rPr>
                <w:rFonts w:hint="eastAsia"/>
              </w:rPr>
              <w:t>2022</w:t>
            </w:r>
            <w:r>
              <w:rPr>
                <w:rFonts w:hint="eastAsia"/>
              </w:rPr>
              <w:t>级软工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班</w:t>
            </w:r>
            <w:proofErr w:type="gramEnd"/>
          </w:p>
        </w:tc>
        <w:tc>
          <w:tcPr>
            <w:tcW w:w="1539" w:type="dxa"/>
            <w:vAlign w:val="center"/>
          </w:tcPr>
          <w:p w14:paraId="6BE52938" w14:textId="77777777" w:rsidR="001C16AD" w:rsidRDefault="00000000">
            <w:pPr>
              <w:ind w:right="-51"/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1589" w:type="dxa"/>
            <w:vAlign w:val="center"/>
          </w:tcPr>
          <w:p w14:paraId="516B316B" w14:textId="77777777" w:rsidR="001C16AD" w:rsidRDefault="00000000">
            <w:pPr>
              <w:ind w:right="-5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20220856</w:t>
            </w:r>
          </w:p>
          <w:p w14:paraId="1853BB40" w14:textId="77777777" w:rsidR="001C16AD" w:rsidRDefault="00000000">
            <w:pPr>
              <w:ind w:right="-5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20220909</w:t>
            </w:r>
          </w:p>
        </w:tc>
      </w:tr>
      <w:tr w:rsidR="001C16AD" w14:paraId="66CCA8CE" w14:textId="77777777">
        <w:trPr>
          <w:trHeight w:val="680"/>
          <w:jc w:val="center"/>
        </w:trPr>
        <w:tc>
          <w:tcPr>
            <w:tcW w:w="2628" w:type="dxa"/>
            <w:gridSpan w:val="3"/>
            <w:vAlign w:val="center"/>
          </w:tcPr>
          <w:p w14:paraId="356893EF" w14:textId="77777777" w:rsidR="001C16AD" w:rsidRDefault="00000000">
            <w:pPr>
              <w:ind w:right="-51"/>
              <w:jc w:val="center"/>
            </w:pPr>
            <w:r>
              <w:rPr>
                <w:rFonts w:hint="eastAsia"/>
              </w:rPr>
              <w:t>上机（项目）名称</w:t>
            </w:r>
          </w:p>
        </w:tc>
        <w:tc>
          <w:tcPr>
            <w:tcW w:w="3978" w:type="dxa"/>
            <w:gridSpan w:val="2"/>
            <w:vAlign w:val="center"/>
          </w:tcPr>
          <w:p w14:paraId="08001962" w14:textId="77777777" w:rsidR="001C16AD" w:rsidRDefault="00000000">
            <w:pPr>
              <w:ind w:right="-51"/>
              <w:jc w:val="center"/>
            </w:pPr>
            <w:r>
              <w:rPr>
                <w:rFonts w:hint="eastAsia"/>
              </w:rPr>
              <w:t>设计开发</w:t>
            </w:r>
            <w:r>
              <w:rPr>
                <w:rFonts w:hint="eastAsia"/>
              </w:rPr>
              <w:t>ATM</w:t>
            </w:r>
            <w:r>
              <w:rPr>
                <w:rFonts w:hint="eastAsia"/>
              </w:rPr>
              <w:t>客户端、服务器端</w:t>
            </w:r>
          </w:p>
        </w:tc>
        <w:tc>
          <w:tcPr>
            <w:tcW w:w="1539" w:type="dxa"/>
            <w:vAlign w:val="center"/>
          </w:tcPr>
          <w:p w14:paraId="06DA8B1D" w14:textId="77777777" w:rsidR="001C16AD" w:rsidRDefault="00000000">
            <w:pPr>
              <w:ind w:right="-51"/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1589" w:type="dxa"/>
            <w:vAlign w:val="center"/>
          </w:tcPr>
          <w:p w14:paraId="09178818" w14:textId="77777777" w:rsidR="001C16AD" w:rsidRDefault="00000000">
            <w:pPr>
              <w:ind w:right="-51"/>
              <w:jc w:val="center"/>
            </w:pPr>
            <w:r>
              <w:rPr>
                <w:rFonts w:hint="eastAsia"/>
              </w:rPr>
              <w:t>胡海波</w:t>
            </w:r>
          </w:p>
        </w:tc>
      </w:tr>
      <w:tr w:rsidR="001C16AD" w14:paraId="7E07B731" w14:textId="77777777">
        <w:trPr>
          <w:jc w:val="center"/>
        </w:trPr>
        <w:tc>
          <w:tcPr>
            <w:tcW w:w="446" w:type="dxa"/>
            <w:vAlign w:val="center"/>
          </w:tcPr>
          <w:p w14:paraId="5474C77E" w14:textId="77777777" w:rsidR="001C16AD" w:rsidRDefault="00000000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教师评语</w:t>
            </w:r>
          </w:p>
        </w:tc>
        <w:tc>
          <w:tcPr>
            <w:tcW w:w="9288" w:type="dxa"/>
            <w:gridSpan w:val="6"/>
          </w:tcPr>
          <w:p w14:paraId="1F1612C1" w14:textId="77777777" w:rsidR="001C16AD" w:rsidRDefault="001C16AD">
            <w:pPr>
              <w:ind w:firstLineChars="200" w:firstLine="520"/>
              <w:rPr>
                <w:rFonts w:ascii="华文新魏" w:eastAsia="华文新魏"/>
                <w:color w:val="0000FF"/>
                <w:sz w:val="26"/>
                <w:szCs w:val="26"/>
              </w:rPr>
            </w:pPr>
          </w:p>
          <w:p w14:paraId="2CDA31C2" w14:textId="77777777" w:rsidR="001C16AD" w:rsidRDefault="001C16AD">
            <w:pPr>
              <w:rPr>
                <w:rFonts w:ascii="华文新魏" w:eastAsia="华文新魏"/>
                <w:color w:val="0000FF"/>
                <w:sz w:val="28"/>
                <w:szCs w:val="28"/>
              </w:rPr>
            </w:pPr>
          </w:p>
          <w:p w14:paraId="49B3A96E" w14:textId="77777777" w:rsidR="001C16AD" w:rsidRDefault="001C16AD">
            <w:pPr>
              <w:rPr>
                <w:rFonts w:ascii="华文新魏" w:eastAsia="华文新魏"/>
                <w:color w:val="0000FF"/>
                <w:sz w:val="28"/>
                <w:szCs w:val="28"/>
              </w:rPr>
            </w:pPr>
          </w:p>
          <w:p w14:paraId="0C77C585" w14:textId="77777777" w:rsidR="001C16AD" w:rsidRDefault="00000000">
            <w:pPr>
              <w:spacing w:line="480" w:lineRule="exact"/>
              <w:ind w:left="-42" w:right="1485"/>
              <w:jc w:val="right"/>
            </w:pPr>
            <w:r>
              <w:rPr>
                <w:rFonts w:hint="eastAsia"/>
              </w:rPr>
              <w:t>教师签名：</w:t>
            </w:r>
            <w:r>
              <w:t xml:space="preserve"> </w:t>
            </w:r>
          </w:p>
          <w:p w14:paraId="69E129A6" w14:textId="77777777" w:rsidR="001C16AD" w:rsidRDefault="00000000">
            <w:pPr>
              <w:spacing w:line="480" w:lineRule="exact"/>
              <w:ind w:left="-42" w:right="405"/>
              <w:jc w:val="right"/>
            </w:pPr>
            <w:r>
              <w:rPr>
                <w:rFonts w:eastAsia="黑体" w:hint="eastAsia"/>
                <w:b/>
              </w:rPr>
              <w:t>年</w:t>
            </w:r>
            <w:r>
              <w:rPr>
                <w:rFonts w:eastAsia="黑体" w:hint="eastAsia"/>
                <w:b/>
              </w:rPr>
              <w:t xml:space="preserve">   </w:t>
            </w:r>
            <w:r>
              <w:rPr>
                <w:rFonts w:eastAsia="黑体" w:hint="eastAsia"/>
                <w:b/>
              </w:rPr>
              <w:t>月</w:t>
            </w:r>
            <w:r>
              <w:rPr>
                <w:rFonts w:eastAsia="黑体" w:hint="eastAsia"/>
                <w:b/>
              </w:rPr>
              <w:t xml:space="preserve">   </w:t>
            </w:r>
            <w:r>
              <w:rPr>
                <w:rFonts w:eastAsia="黑体" w:hint="eastAsia"/>
                <w:b/>
              </w:rPr>
              <w:t>日</w:t>
            </w:r>
          </w:p>
        </w:tc>
      </w:tr>
    </w:tbl>
    <w:p w14:paraId="090BD69A" w14:textId="77777777" w:rsidR="001C16AD" w:rsidRDefault="00000000">
      <w:pPr>
        <w:numPr>
          <w:ilvl w:val="0"/>
          <w:numId w:val="1"/>
        </w:numPr>
        <w:spacing w:line="480" w:lineRule="exact"/>
        <w:ind w:right="-51"/>
        <w:rPr>
          <w:rFonts w:eastAsia="黑体"/>
          <w:b/>
        </w:rPr>
      </w:pPr>
      <w:r>
        <w:rPr>
          <w:rFonts w:eastAsia="黑体" w:hint="eastAsia"/>
          <w:b/>
        </w:rPr>
        <w:t>上机目的</w:t>
      </w:r>
    </w:p>
    <w:p w14:paraId="263498E8" w14:textId="77777777" w:rsidR="001C16AD" w:rsidRDefault="00000000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>设计开发ATM客户端、服务器端</w:t>
      </w:r>
    </w:p>
    <w:p w14:paraId="4ADAB048" w14:textId="77777777" w:rsidR="001C16AD" w:rsidRDefault="00000000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    客户端：需要GUI</w:t>
      </w:r>
    </w:p>
    <w:p w14:paraId="42A9963E" w14:textId="77777777" w:rsidR="001C16AD" w:rsidRDefault="00000000" w:rsidP="00545D4D">
      <w:pPr>
        <w:widowControl/>
        <w:ind w:firstLineChars="200" w:firstLine="42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>服务器端：不需要GUI，但需要读取数据文件、记录日志；默认端口号2525</w:t>
      </w:r>
    </w:p>
    <w:p w14:paraId="7EF5AB6D" w14:textId="77777777" w:rsidR="001C16AD" w:rsidRDefault="00000000">
      <w:pPr>
        <w:spacing w:line="480" w:lineRule="exact"/>
        <w:ind w:left="-42" w:right="-51"/>
        <w:rPr>
          <w:rFonts w:eastAsia="黑体"/>
          <w:b/>
        </w:rPr>
      </w:pPr>
      <w:r>
        <w:rPr>
          <w:rFonts w:eastAsia="黑体" w:hint="eastAsia"/>
          <w:b/>
        </w:rPr>
        <w:t>二、基本原理</w:t>
      </w:r>
    </w:p>
    <w:p w14:paraId="31BE6BCF" w14:textId="77777777" w:rsidR="001C16AD" w:rsidRDefault="00000000">
      <w:pPr>
        <w:spacing w:line="480" w:lineRule="exact"/>
        <w:ind w:right="-51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D5DC8A" wp14:editId="317A62E4">
            <wp:simplePos x="0" y="0"/>
            <wp:positionH relativeFrom="column">
              <wp:posOffset>-163195</wp:posOffset>
            </wp:positionH>
            <wp:positionV relativeFrom="paragraph">
              <wp:posOffset>1800860</wp:posOffset>
            </wp:positionV>
            <wp:extent cx="5749290" cy="1414145"/>
            <wp:effectExtent l="0" t="0" r="3810" b="8255"/>
            <wp:wrapTopAndBottom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F30869E" wp14:editId="43A9214E">
            <wp:simplePos x="0" y="0"/>
            <wp:positionH relativeFrom="column">
              <wp:posOffset>-132080</wp:posOffset>
            </wp:positionH>
            <wp:positionV relativeFrom="paragraph">
              <wp:posOffset>57150</wp:posOffset>
            </wp:positionV>
            <wp:extent cx="5753100" cy="1637030"/>
            <wp:effectExtent l="0" t="0" r="0" b="1270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3ABDBC" w14:textId="77777777" w:rsidR="001C16AD" w:rsidRDefault="00000000">
      <w:pPr>
        <w:numPr>
          <w:ilvl w:val="0"/>
          <w:numId w:val="2"/>
        </w:numPr>
        <w:spacing w:line="440" w:lineRule="exact"/>
        <w:rPr>
          <w:rFonts w:ascii="黑体" w:eastAsia="黑体"/>
          <w:b/>
        </w:rPr>
      </w:pPr>
      <w:r>
        <w:rPr>
          <w:rFonts w:ascii="黑体" w:eastAsia="黑体" w:hint="eastAsia"/>
          <w:b/>
        </w:rPr>
        <w:t>使用的软件、硬件</w:t>
      </w:r>
    </w:p>
    <w:p w14:paraId="758DD7D2" w14:textId="5F6EED0A" w:rsidR="001C16AD" w:rsidRDefault="00000000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软件：</w:t>
      </w:r>
      <w:r w:rsidR="00545D4D" w:rsidRPr="00545D4D">
        <w:rPr>
          <w:rFonts w:ascii="宋体" w:hAnsi="宋体" w:cs="宋体"/>
          <w:color w:val="000000"/>
          <w:kern w:val="0"/>
          <w:szCs w:val="21"/>
          <w:lang w:bidi="ar"/>
        </w:rPr>
        <w:t>jdk-21.0.2</w:t>
      </w:r>
    </w:p>
    <w:p w14:paraId="38628932" w14:textId="72A1A22E" w:rsidR="00545D4D" w:rsidRDefault="00545D4D" w:rsidP="00545D4D">
      <w:pPr>
        <w:widowControl/>
        <w:ind w:firstLineChars="300" w:firstLine="630"/>
        <w:jc w:val="left"/>
      </w:pPr>
      <w:r>
        <w:rPr>
          <w:rFonts w:hint="eastAsia"/>
        </w:rPr>
        <w:t>MYSQL</w:t>
      </w:r>
    </w:p>
    <w:p w14:paraId="5D9D7D50" w14:textId="77777777" w:rsidR="001C16AD" w:rsidRDefault="00000000">
      <w:pPr>
        <w:widowControl/>
        <w:jc w:val="left"/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硬件：</w:t>
      </w:r>
      <w:r w:rsidRPr="006B23F6">
        <w:rPr>
          <w:color w:val="000000"/>
          <w:kern w:val="0"/>
          <w:szCs w:val="21"/>
          <w:lang w:bidi="ar"/>
        </w:rPr>
        <w:t>Windows-PC</w:t>
      </w:r>
    </w:p>
    <w:p w14:paraId="2C0BD10A" w14:textId="77777777" w:rsidR="001C16AD" w:rsidRDefault="001C16AD">
      <w:pPr>
        <w:spacing w:line="440" w:lineRule="exact"/>
        <w:rPr>
          <w:rFonts w:ascii="宋体" w:hint="eastAsia"/>
        </w:rPr>
      </w:pPr>
    </w:p>
    <w:p w14:paraId="5C5F3B15" w14:textId="77777777" w:rsidR="001C16AD" w:rsidRDefault="00000000">
      <w:pPr>
        <w:numPr>
          <w:ilvl w:val="0"/>
          <w:numId w:val="2"/>
        </w:numPr>
        <w:spacing w:line="440" w:lineRule="exact"/>
        <w:rPr>
          <w:rFonts w:ascii="黑体" w:eastAsia="黑体"/>
          <w:b/>
        </w:rPr>
      </w:pPr>
      <w:r>
        <w:rPr>
          <w:rFonts w:ascii="黑体" w:eastAsia="黑体" w:hint="eastAsia"/>
          <w:b/>
        </w:rPr>
        <w:t>上机操作步骤</w:t>
      </w:r>
    </w:p>
    <w:p w14:paraId="4C6A7549" w14:textId="77777777" w:rsidR="001C16AD" w:rsidRDefault="00000000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>客户端写一个完整的测试用例，访问其他组的服务器端</w:t>
      </w:r>
    </w:p>
    <w:p w14:paraId="2B225780" w14:textId="77777777" w:rsidR="001C16AD" w:rsidRDefault="00000000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proofErr w:type="gramStart"/>
      <w:r>
        <w:rPr>
          <w:rFonts w:ascii="宋体" w:hAnsi="宋体" w:cs="宋体"/>
          <w:color w:val="000000"/>
          <w:kern w:val="0"/>
          <w:szCs w:val="21"/>
          <w:lang w:bidi="ar"/>
        </w:rPr>
        <w:lastRenderedPageBreak/>
        <w:t>服务器端要对</w:t>
      </w:r>
      <w:proofErr w:type="gramEnd"/>
      <w:r>
        <w:rPr>
          <w:rFonts w:ascii="宋体" w:hAnsi="宋体" w:cs="宋体"/>
          <w:color w:val="000000"/>
          <w:kern w:val="0"/>
          <w:szCs w:val="21"/>
          <w:lang w:bidi="ar"/>
        </w:rPr>
        <w:t>所有的异常和取款记录日志</w:t>
      </w:r>
    </w:p>
    <w:p w14:paraId="5F838524" w14:textId="77777777" w:rsidR="001C16AD" w:rsidRDefault="00000000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>程序代码+文档+报告：</w:t>
      </w:r>
      <w:proofErr w:type="spellStart"/>
      <w:r>
        <w:rPr>
          <w:rFonts w:ascii="宋体" w:hAnsi="宋体" w:cs="宋体"/>
          <w:color w:val="000000"/>
          <w:kern w:val="0"/>
          <w:szCs w:val="21"/>
          <w:lang w:bidi="ar"/>
        </w:rPr>
        <w:t>Github</w:t>
      </w:r>
      <w:proofErr w:type="spellEnd"/>
      <w:r>
        <w:rPr>
          <w:rFonts w:ascii="宋体" w:hAnsi="宋体" w:cs="宋体"/>
          <w:color w:val="000000"/>
          <w:kern w:val="0"/>
          <w:szCs w:val="21"/>
          <w:lang w:bidi="ar"/>
        </w:rPr>
        <w:t>链接</w:t>
      </w:r>
    </w:p>
    <w:p w14:paraId="5397A665" w14:textId="77777777" w:rsidR="001C16AD" w:rsidRDefault="001C16AD">
      <w:pPr>
        <w:spacing w:line="440" w:lineRule="exact"/>
        <w:rPr>
          <w:rFonts w:ascii="黑体" w:eastAsia="黑体"/>
          <w:bCs/>
          <w:sz w:val="28"/>
          <w:szCs w:val="28"/>
        </w:rPr>
      </w:pPr>
    </w:p>
    <w:p w14:paraId="7BD7553E" w14:textId="77777777" w:rsidR="001C16AD" w:rsidRDefault="00000000">
      <w:pPr>
        <w:numPr>
          <w:ilvl w:val="0"/>
          <w:numId w:val="2"/>
        </w:numPr>
        <w:spacing w:line="440" w:lineRule="exact"/>
        <w:rPr>
          <w:rFonts w:ascii="黑体" w:eastAsia="黑体"/>
          <w:b/>
        </w:rPr>
      </w:pPr>
      <w:r>
        <w:rPr>
          <w:rFonts w:ascii="黑体" w:eastAsia="黑体" w:hint="eastAsia"/>
          <w:b/>
        </w:rPr>
        <w:t>过程原始记录</w:t>
      </w:r>
      <w:r>
        <w:rPr>
          <w:rFonts w:ascii="黑体" w:eastAsia="黑体"/>
          <w:b/>
        </w:rPr>
        <w:t>(</w:t>
      </w:r>
      <w:r>
        <w:rPr>
          <w:rFonts w:ascii="黑体" w:eastAsia="黑体" w:hint="eastAsia"/>
          <w:b/>
        </w:rPr>
        <w:t>数据、图表、计算等</w:t>
      </w:r>
      <w:r>
        <w:rPr>
          <w:rFonts w:ascii="黑体" w:eastAsia="黑体"/>
          <w:b/>
        </w:rPr>
        <w:t>)</w:t>
      </w:r>
    </w:p>
    <w:p w14:paraId="60B1A018" w14:textId="31B1A1F9" w:rsidR="001C16AD" w:rsidRPr="001829E3" w:rsidRDefault="00000000" w:rsidP="001738EB">
      <w:pPr>
        <w:rPr>
          <w:rFonts w:hint="eastAsia"/>
          <w:lang w:bidi="ar"/>
        </w:rPr>
      </w:pPr>
      <w:r w:rsidRPr="001829E3">
        <w:rPr>
          <w:rFonts w:hint="eastAsia"/>
          <w:lang w:bidi="ar"/>
        </w:rPr>
        <w:t>客户端关键代码：</w:t>
      </w:r>
    </w:p>
    <w:p w14:paraId="51339763" w14:textId="69278926" w:rsidR="001C16AD" w:rsidRDefault="00000000" w:rsidP="001738EB">
      <w:pPr>
        <w:rPr>
          <w:rFonts w:hint="eastAsia"/>
          <w:lang w:bidi="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A6F993B" wp14:editId="2988520B">
            <wp:simplePos x="0" y="0"/>
            <wp:positionH relativeFrom="column">
              <wp:posOffset>13970</wp:posOffset>
            </wp:positionH>
            <wp:positionV relativeFrom="paragraph">
              <wp:posOffset>239395</wp:posOffset>
            </wp:positionV>
            <wp:extent cx="4643755" cy="2818130"/>
            <wp:effectExtent l="0" t="0" r="4445" b="1270"/>
            <wp:wrapTopAndBottom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9E3">
        <w:rPr>
          <w:rFonts w:hint="eastAsia"/>
          <w:lang w:bidi="ar"/>
        </w:rPr>
        <w:t xml:space="preserve">1. </w:t>
      </w:r>
      <w:r>
        <w:rPr>
          <w:rFonts w:hint="eastAsia"/>
          <w:lang w:bidi="ar"/>
        </w:rPr>
        <w:t>连接服务器端</w:t>
      </w:r>
    </w:p>
    <w:p w14:paraId="1047FCFD" w14:textId="3D188B72" w:rsidR="001C16AD" w:rsidRDefault="001829E3" w:rsidP="001738E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A0E97DB" wp14:editId="4E343A24">
            <wp:simplePos x="0" y="0"/>
            <wp:positionH relativeFrom="margin">
              <wp:align>left</wp:align>
            </wp:positionH>
            <wp:positionV relativeFrom="paragraph">
              <wp:posOffset>3261344</wp:posOffset>
            </wp:positionV>
            <wp:extent cx="6160135" cy="4323080"/>
            <wp:effectExtent l="0" t="0" r="0" b="1270"/>
            <wp:wrapTopAndBottom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2. </w:t>
      </w:r>
      <w:r w:rsidR="00000000">
        <w:rPr>
          <w:rFonts w:hint="eastAsia"/>
        </w:rPr>
        <w:t>接收服务器端的信息，跳转到对应功能</w:t>
      </w:r>
    </w:p>
    <w:p w14:paraId="34C11D79" w14:textId="4970A242" w:rsidR="001C16AD" w:rsidRDefault="001829E3" w:rsidP="001738EB">
      <w:r>
        <w:rPr>
          <w:rFonts w:hint="eastAsia"/>
        </w:rPr>
        <w:t xml:space="preserve">3. </w:t>
      </w:r>
      <w:r w:rsidR="00000000">
        <w:rPr>
          <w:rFonts w:hint="eastAsia"/>
        </w:rPr>
        <w:t>401</w:t>
      </w:r>
      <w:r w:rsidR="00000000">
        <w:rPr>
          <w:rFonts w:hint="eastAsia"/>
        </w:rPr>
        <w:t>函数</w:t>
      </w:r>
    </w:p>
    <w:p w14:paraId="2F2D5DFD" w14:textId="1FD4A76A" w:rsidR="001C16AD" w:rsidRDefault="001829E3" w:rsidP="001738EB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375B0DE" wp14:editId="2599E4B1">
            <wp:simplePos x="0" y="0"/>
            <wp:positionH relativeFrom="margin">
              <wp:align>left</wp:align>
            </wp:positionH>
            <wp:positionV relativeFrom="paragraph">
              <wp:posOffset>3922877</wp:posOffset>
            </wp:positionV>
            <wp:extent cx="3379470" cy="4715510"/>
            <wp:effectExtent l="0" t="0" r="0" b="8890"/>
            <wp:wrapTopAndBottom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5767" cy="47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anchor distT="0" distB="0" distL="114300" distR="114300" simplePos="0" relativeHeight="251674624" behindDoc="0" locked="0" layoutInCell="1" allowOverlap="1" wp14:anchorId="364F855D" wp14:editId="42B3F975">
            <wp:simplePos x="0" y="0"/>
            <wp:positionH relativeFrom="column">
              <wp:posOffset>26670</wp:posOffset>
            </wp:positionH>
            <wp:positionV relativeFrom="paragraph">
              <wp:posOffset>85725</wp:posOffset>
            </wp:positionV>
            <wp:extent cx="5752465" cy="3508375"/>
            <wp:effectExtent l="0" t="0" r="635" b="9525"/>
            <wp:wrapTopAndBottom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4. </w:t>
      </w:r>
      <w:r w:rsidR="00000000">
        <w:rPr>
          <w:rFonts w:hint="eastAsia"/>
        </w:rPr>
        <w:t>功能选择窗口</w:t>
      </w:r>
    </w:p>
    <w:p w14:paraId="7A7B9271" w14:textId="63B2CF94" w:rsidR="001C16AD" w:rsidRDefault="001829E3" w:rsidP="001738EB">
      <w:r>
        <w:rPr>
          <w:noProof/>
        </w:rPr>
        <w:drawing>
          <wp:anchor distT="0" distB="0" distL="114300" distR="114300" simplePos="0" relativeHeight="251676672" behindDoc="0" locked="0" layoutInCell="1" allowOverlap="1" wp14:anchorId="39561501" wp14:editId="0FE284D7">
            <wp:simplePos x="0" y="0"/>
            <wp:positionH relativeFrom="margin">
              <wp:align>left</wp:align>
            </wp:positionH>
            <wp:positionV relativeFrom="paragraph">
              <wp:posOffset>391304</wp:posOffset>
            </wp:positionV>
            <wp:extent cx="4130675" cy="4120515"/>
            <wp:effectExtent l="0" t="0" r="3175" b="0"/>
            <wp:wrapTopAndBottom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124" cy="412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5. </w:t>
      </w:r>
      <w:r w:rsidR="00000000">
        <w:rPr>
          <w:rFonts w:hint="eastAsia"/>
        </w:rPr>
        <w:t>显示余额、输账号、密码</w:t>
      </w:r>
    </w:p>
    <w:p w14:paraId="37E73F77" w14:textId="28752C3C" w:rsidR="001C16AD" w:rsidRDefault="001829E3" w:rsidP="001738EB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6C03DC7" wp14:editId="55B56806">
            <wp:simplePos x="0" y="0"/>
            <wp:positionH relativeFrom="margin">
              <wp:align>left</wp:align>
            </wp:positionH>
            <wp:positionV relativeFrom="paragraph">
              <wp:posOffset>4530090</wp:posOffset>
            </wp:positionV>
            <wp:extent cx="2847340" cy="3977640"/>
            <wp:effectExtent l="0" t="0" r="0" b="3810"/>
            <wp:wrapTopAndBottom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6. </w:t>
      </w:r>
      <w:r w:rsidR="00000000">
        <w:rPr>
          <w:rFonts w:hint="eastAsia"/>
        </w:rPr>
        <w:t>Login1,</w:t>
      </w:r>
      <w:r>
        <w:rPr>
          <w:rFonts w:hint="eastAsia"/>
        </w:rPr>
        <w:t xml:space="preserve"> </w:t>
      </w:r>
      <w:r w:rsidR="00000000">
        <w:rPr>
          <w:rFonts w:hint="eastAsia"/>
        </w:rPr>
        <w:t>login2,</w:t>
      </w:r>
      <w:r>
        <w:rPr>
          <w:rFonts w:hint="eastAsia"/>
        </w:rPr>
        <w:t xml:space="preserve"> </w:t>
      </w:r>
      <w:r w:rsidR="00000000">
        <w:rPr>
          <w:rFonts w:hint="eastAsia"/>
        </w:rPr>
        <w:t>login3</w:t>
      </w:r>
    </w:p>
    <w:p w14:paraId="3D7A8A94" w14:textId="77777777" w:rsidR="001C16AD" w:rsidRDefault="00000000" w:rsidP="001738EB">
      <w:pPr>
        <w:rPr>
          <w:rFonts w:ascii="黑体" w:eastAsia="黑体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6B548D8" wp14:editId="43B846D5">
            <wp:simplePos x="0" y="0"/>
            <wp:positionH relativeFrom="column">
              <wp:posOffset>-144780</wp:posOffset>
            </wp:positionH>
            <wp:positionV relativeFrom="paragraph">
              <wp:posOffset>5379085</wp:posOffset>
            </wp:positionV>
            <wp:extent cx="3637280" cy="3478530"/>
            <wp:effectExtent l="0" t="0" r="7620" b="1270"/>
            <wp:wrapTopAndBottom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F823458" wp14:editId="111EDB14">
            <wp:simplePos x="0" y="0"/>
            <wp:positionH relativeFrom="column">
              <wp:posOffset>-109220</wp:posOffset>
            </wp:positionH>
            <wp:positionV relativeFrom="paragraph">
              <wp:posOffset>151130</wp:posOffset>
            </wp:positionV>
            <wp:extent cx="3417570" cy="5146675"/>
            <wp:effectExtent l="0" t="0" r="11430" b="9525"/>
            <wp:wrapTopAndBottom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51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231B25" w14:textId="23819CD3" w:rsidR="001C16AD" w:rsidRPr="001829E3" w:rsidRDefault="001829E3" w:rsidP="001738EB">
      <w:pPr>
        <w:rPr>
          <w:rFonts w:asciiTheme="majorEastAsia" w:eastAsiaTheme="majorEastAsia" w:hAnsiTheme="majorEastAsia"/>
        </w:rPr>
      </w:pPr>
      <w:r w:rsidRPr="001829E3">
        <w:rPr>
          <w:rFonts w:asciiTheme="minorEastAsia" w:eastAsiaTheme="minorEastAsia" w:hAnsiTheme="minorEastAsia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7C75033" wp14:editId="3C6BBACD">
            <wp:simplePos x="0" y="0"/>
            <wp:positionH relativeFrom="margin">
              <wp:align>left</wp:align>
            </wp:positionH>
            <wp:positionV relativeFrom="paragraph">
              <wp:posOffset>322162</wp:posOffset>
            </wp:positionV>
            <wp:extent cx="5153660" cy="1487170"/>
            <wp:effectExtent l="0" t="0" r="8890" b="0"/>
            <wp:wrapTopAndBottom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</w:rPr>
        <w:t xml:space="preserve">6. </w:t>
      </w:r>
      <w:r w:rsidR="00000000" w:rsidRPr="001829E3">
        <w:rPr>
          <w:rFonts w:asciiTheme="majorEastAsia" w:eastAsiaTheme="majorEastAsia" w:hAnsiTheme="majorEastAsia" w:hint="eastAsia"/>
        </w:rPr>
        <w:t>取款</w:t>
      </w:r>
    </w:p>
    <w:p w14:paraId="5AD529F0" w14:textId="107CAE2A" w:rsidR="001C16AD" w:rsidRPr="001829E3" w:rsidRDefault="001829E3" w:rsidP="001738EB">
      <w:pPr>
        <w:rPr>
          <w:rFonts w:asciiTheme="minorEastAsia" w:eastAsiaTheme="minorEastAsia" w:hAnsiTheme="minorEastAsi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2A845F3" wp14:editId="2DC3D8BE">
            <wp:simplePos x="0" y="0"/>
            <wp:positionH relativeFrom="margin">
              <wp:align>left</wp:align>
            </wp:positionH>
            <wp:positionV relativeFrom="paragraph">
              <wp:posOffset>1899791</wp:posOffset>
            </wp:positionV>
            <wp:extent cx="5420360" cy="6179820"/>
            <wp:effectExtent l="0" t="0" r="8890" b="0"/>
            <wp:wrapTopAndBottom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hint="eastAsia"/>
        </w:rPr>
        <w:t xml:space="preserve">7. </w:t>
      </w:r>
      <w:r w:rsidR="00000000" w:rsidRPr="001829E3">
        <w:rPr>
          <w:rFonts w:asciiTheme="minorEastAsia" w:eastAsiaTheme="minorEastAsia" w:hAnsiTheme="minorEastAsia" w:hint="eastAsia"/>
        </w:rPr>
        <w:t>输入取款金额</w:t>
      </w:r>
    </w:p>
    <w:p w14:paraId="5D644506" w14:textId="2009C943" w:rsidR="001C16AD" w:rsidRDefault="001C16AD" w:rsidP="001738EB">
      <w:pPr>
        <w:rPr>
          <w:rFonts w:ascii="黑体" w:eastAsia="黑体" w:hint="eastAsia"/>
        </w:rPr>
      </w:pPr>
    </w:p>
    <w:p w14:paraId="3B205A17" w14:textId="0051196D" w:rsidR="006B23F6" w:rsidRDefault="006B23F6" w:rsidP="001738EB">
      <w:pPr>
        <w:rPr>
          <w:rFonts w:ascii="黑体" w:eastAsia="黑体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B76CB07" wp14:editId="0FABF3C9">
            <wp:simplePos x="0" y="0"/>
            <wp:positionH relativeFrom="margin">
              <wp:align>left</wp:align>
            </wp:positionH>
            <wp:positionV relativeFrom="paragraph">
              <wp:posOffset>29194</wp:posOffset>
            </wp:positionV>
            <wp:extent cx="5058410" cy="2812415"/>
            <wp:effectExtent l="0" t="0" r="8890" b="6985"/>
            <wp:wrapTopAndBottom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1973" cy="282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C0AEA" w14:textId="48B15E01" w:rsidR="006B23F6" w:rsidRDefault="003F4AE5">
      <w:pPr>
        <w:spacing w:line="440" w:lineRule="exact"/>
        <w:rPr>
          <w:rFonts w:asciiTheme="majorEastAsia" w:eastAsiaTheme="majorEastAsia" w:hAnsiTheme="majorEastAsia"/>
          <w:b/>
        </w:rPr>
      </w:pPr>
      <w:r w:rsidRPr="001829E3">
        <w:rPr>
          <w:rFonts w:asciiTheme="majorEastAsia" w:eastAsiaTheme="majorEastAsia" w:hAnsiTheme="majorEastAsia" w:hint="eastAsia"/>
          <w:b/>
        </w:rPr>
        <w:t>服务器关键代码：</w:t>
      </w:r>
    </w:p>
    <w:p w14:paraId="26C6DDAC" w14:textId="0B6F94E7" w:rsidR="001829E3" w:rsidRPr="001829E3" w:rsidRDefault="00603430" w:rsidP="001738E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1012B47" wp14:editId="14A5C847">
            <wp:simplePos x="0" y="0"/>
            <wp:positionH relativeFrom="margin">
              <wp:align>left</wp:align>
            </wp:positionH>
            <wp:positionV relativeFrom="paragraph">
              <wp:posOffset>322942</wp:posOffset>
            </wp:positionV>
            <wp:extent cx="1574881" cy="889046"/>
            <wp:effectExtent l="0" t="0" r="6350" b="6350"/>
            <wp:wrapTopAndBottom/>
            <wp:docPr id="327258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5870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9E3" w:rsidRPr="001829E3">
        <w:rPr>
          <w:rFonts w:hint="eastAsia"/>
        </w:rPr>
        <w:t>1.</w:t>
      </w:r>
      <w:r w:rsidR="001829E3">
        <w:rPr>
          <w:rFonts w:hint="eastAsia"/>
        </w:rPr>
        <w:t>Server</w:t>
      </w:r>
      <w:r w:rsidR="001829E3">
        <w:rPr>
          <w:rFonts w:hint="eastAsia"/>
        </w:rPr>
        <w:t>文件夹内的</w:t>
      </w:r>
      <w:r w:rsidR="001829E3" w:rsidRPr="001829E3">
        <w:rPr>
          <w:rFonts w:hint="eastAsia"/>
        </w:rPr>
        <w:t>全部</w:t>
      </w:r>
      <w:r w:rsidR="001829E3">
        <w:rPr>
          <w:rFonts w:hint="eastAsia"/>
        </w:rPr>
        <w:t>.java</w:t>
      </w:r>
      <w:r w:rsidR="001829E3" w:rsidRPr="001829E3">
        <w:rPr>
          <w:rFonts w:hint="eastAsia"/>
        </w:rPr>
        <w:t>文件</w:t>
      </w:r>
    </w:p>
    <w:p w14:paraId="6AB8DC8E" w14:textId="1FDA4C17" w:rsidR="001C16AD" w:rsidRDefault="00603430" w:rsidP="001738EB">
      <w:r>
        <w:rPr>
          <w:noProof/>
        </w:rPr>
        <w:drawing>
          <wp:anchor distT="0" distB="0" distL="114300" distR="114300" simplePos="0" relativeHeight="251683840" behindDoc="0" locked="0" layoutInCell="1" allowOverlap="1" wp14:anchorId="0B87871E" wp14:editId="26219355">
            <wp:simplePos x="0" y="0"/>
            <wp:positionH relativeFrom="margin">
              <wp:align>right</wp:align>
            </wp:positionH>
            <wp:positionV relativeFrom="paragraph">
              <wp:posOffset>1262396</wp:posOffset>
            </wp:positionV>
            <wp:extent cx="5759450" cy="3611880"/>
            <wp:effectExtent l="0" t="0" r="0" b="7620"/>
            <wp:wrapTopAndBottom/>
            <wp:docPr id="271134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3411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9E3">
        <w:rPr>
          <w:rFonts w:hint="eastAsia"/>
        </w:rPr>
        <w:t>2</w:t>
      </w:r>
      <w:r w:rsidR="001829E3" w:rsidRPr="001829E3">
        <w:rPr>
          <w:rFonts w:hint="eastAsia"/>
        </w:rPr>
        <w:t>.</w:t>
      </w:r>
      <w:r w:rsidR="001829E3">
        <w:rPr>
          <w:rFonts w:hint="eastAsia"/>
        </w:rPr>
        <w:t xml:space="preserve"> </w:t>
      </w:r>
      <w:proofErr w:type="spellStart"/>
      <w:r>
        <w:rPr>
          <w:rFonts w:hint="eastAsia"/>
        </w:rPr>
        <w:t>DBConnection</w:t>
      </w:r>
      <w:proofErr w:type="spellEnd"/>
      <w:r>
        <w:rPr>
          <w:rFonts w:hint="eastAsia"/>
        </w:rPr>
        <w:t>：</w:t>
      </w:r>
      <w:r w:rsidRPr="001829E3">
        <w:rPr>
          <w:rFonts w:hint="eastAsia"/>
        </w:rPr>
        <w:t>连接数据库</w:t>
      </w:r>
      <w:r>
        <w:rPr>
          <w:rFonts w:hint="eastAsia"/>
        </w:rPr>
        <w:t>类</w:t>
      </w:r>
    </w:p>
    <w:p w14:paraId="090FE13D" w14:textId="697610A9" w:rsidR="00603430" w:rsidRDefault="00603430" w:rsidP="001738EB">
      <w:proofErr w:type="spellStart"/>
      <w:r>
        <w:rPr>
          <w:rFonts w:hint="eastAsia"/>
        </w:rPr>
        <w:t>TCPServer</w:t>
      </w:r>
      <w:proofErr w:type="spellEnd"/>
      <w:r>
        <w:rPr>
          <w:rFonts w:hint="eastAsia"/>
        </w:rPr>
        <w:t>类：</w:t>
      </w:r>
      <w:r>
        <w:rPr>
          <w:rFonts w:hint="eastAsia"/>
        </w:rPr>
        <w:t>实现服务器</w:t>
      </w:r>
      <w:r>
        <w:rPr>
          <w:rFonts w:hint="eastAsia"/>
        </w:rPr>
        <w:t>的主要</w:t>
      </w:r>
      <w:r>
        <w:rPr>
          <w:rFonts w:hint="eastAsia"/>
        </w:rPr>
        <w:t>功能</w:t>
      </w:r>
    </w:p>
    <w:p w14:paraId="0D0912FB" w14:textId="36FFDBFE" w:rsidR="008C0C32" w:rsidRDefault="008C0C32" w:rsidP="001738EB">
      <w:r>
        <w:rPr>
          <w:rFonts w:hint="eastAsia"/>
        </w:rPr>
        <w:t xml:space="preserve">3. </w:t>
      </w:r>
      <w:r>
        <w:rPr>
          <w:rFonts w:hint="eastAsia"/>
        </w:rPr>
        <w:t>成员变量</w:t>
      </w:r>
    </w:p>
    <w:p w14:paraId="77DD9707" w14:textId="227D70E4" w:rsidR="008C0C32" w:rsidRDefault="002A4455" w:rsidP="001738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60925A" wp14:editId="68DDA58F">
            <wp:extent cx="3130952" cy="2138853"/>
            <wp:effectExtent l="0" t="0" r="0" b="0"/>
            <wp:docPr id="1983062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629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4972" cy="21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4935" w14:textId="7FC20E89" w:rsidR="001829E3" w:rsidRDefault="008C0C32" w:rsidP="001738EB">
      <w:r>
        <w:rPr>
          <w:rFonts w:hint="eastAsia"/>
        </w:rPr>
        <w:t>4</w:t>
      </w:r>
      <w:r w:rsidR="001829E3">
        <w:rPr>
          <w:rFonts w:hint="eastAsia"/>
        </w:rPr>
        <w:t xml:space="preserve">. </w:t>
      </w:r>
      <w:r w:rsidR="00603430" w:rsidRPr="00603430">
        <w:t>monitor</w:t>
      </w:r>
      <w:r w:rsidR="00603430">
        <w:rPr>
          <w:rFonts w:hint="eastAsia"/>
        </w:rPr>
        <w:t>函数：用于持续监视来之客户端的信息</w:t>
      </w:r>
    </w:p>
    <w:p w14:paraId="4FF618BD" w14:textId="0BB407B0" w:rsidR="001738EB" w:rsidRDefault="001738EB" w:rsidP="001738EB">
      <w:pPr>
        <w:rPr>
          <w:rFonts w:hint="eastAsia"/>
        </w:rPr>
      </w:pPr>
      <w:r>
        <w:rPr>
          <w:noProof/>
        </w:rPr>
        <w:drawing>
          <wp:inline distT="0" distB="0" distL="0" distR="0" wp14:anchorId="1497AE9A" wp14:editId="2239CEE9">
            <wp:extent cx="5759450" cy="3769995"/>
            <wp:effectExtent l="0" t="0" r="0" b="1905"/>
            <wp:docPr id="1335127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79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D76D" w14:textId="3A6989A8" w:rsidR="00603430" w:rsidRPr="001738EB" w:rsidRDefault="008C0C32">
      <w:pPr>
        <w:spacing w:line="440" w:lineRule="exact"/>
      </w:pPr>
      <w:r>
        <w:rPr>
          <w:rFonts w:hint="eastAsia"/>
        </w:rPr>
        <w:t>5</w:t>
      </w:r>
      <w:r w:rsidR="0046234F" w:rsidRPr="001738EB">
        <w:rPr>
          <w:rFonts w:hint="eastAsia"/>
        </w:rPr>
        <w:t>.</w:t>
      </w:r>
      <w:r>
        <w:rPr>
          <w:rFonts w:asciiTheme="minorEastAsia" w:eastAsiaTheme="minorEastAsia" w:hAnsiTheme="minorEastAsia" w:hint="eastAsia"/>
          <w:bCs/>
        </w:rPr>
        <w:t xml:space="preserve"> </w:t>
      </w:r>
      <w:r w:rsidR="0046234F" w:rsidRPr="001738EB">
        <w:t>PASS</w:t>
      </w:r>
      <w:r w:rsidR="0046234F" w:rsidRPr="001738EB">
        <w:t>函数：</w:t>
      </w:r>
      <w:r w:rsidR="0046234F" w:rsidRPr="001738EB">
        <w:rPr>
          <w:rFonts w:hint="eastAsia"/>
        </w:rPr>
        <w:t>当客户端发送</w:t>
      </w:r>
      <w:r w:rsidR="0046234F" w:rsidRPr="001738EB">
        <w:rPr>
          <w:rFonts w:hint="eastAsia"/>
        </w:rPr>
        <w:t xml:space="preserve">PASS </w:t>
      </w:r>
      <w:proofErr w:type="spellStart"/>
      <w:r w:rsidR="0046234F" w:rsidRPr="001738EB">
        <w:rPr>
          <w:rFonts w:hint="eastAsia"/>
        </w:rPr>
        <w:t>sp</w:t>
      </w:r>
      <w:proofErr w:type="spellEnd"/>
      <w:r w:rsidR="0046234F" w:rsidRPr="001738EB">
        <w:rPr>
          <w:rFonts w:hint="eastAsia"/>
        </w:rPr>
        <w:t xml:space="preserve"> &lt;password&gt;</w:t>
      </w:r>
      <w:r w:rsidR="0046234F" w:rsidRPr="001738EB">
        <w:t>数据后进入该函数，</w:t>
      </w:r>
      <w:r w:rsidR="0046234F" w:rsidRPr="001738EB">
        <w:rPr>
          <w:rFonts w:hint="eastAsia"/>
        </w:rPr>
        <w:t>HELO</w:t>
      </w:r>
      <w:r w:rsidR="0046234F" w:rsidRPr="001738EB">
        <w:rPr>
          <w:rFonts w:hint="eastAsia"/>
        </w:rPr>
        <w:t>函数</w:t>
      </w:r>
      <w:r w:rsidR="00EC5ABA">
        <w:rPr>
          <w:rFonts w:hint="eastAsia"/>
        </w:rPr>
        <w:t>和</w:t>
      </w:r>
      <w:r w:rsidR="00EC5ABA">
        <w:rPr>
          <w:rFonts w:hint="eastAsia"/>
        </w:rPr>
        <w:t>BALA</w:t>
      </w:r>
      <w:r w:rsidR="00EC5ABA" w:rsidRPr="001738EB">
        <w:rPr>
          <w:rFonts w:hint="eastAsia"/>
        </w:rPr>
        <w:t>函数</w:t>
      </w:r>
      <w:r w:rsidR="0046234F" w:rsidRPr="001738EB">
        <w:rPr>
          <w:rFonts w:hint="eastAsia"/>
        </w:rPr>
        <w:t>与之类似</w:t>
      </w:r>
    </w:p>
    <w:p w14:paraId="2C09BFEA" w14:textId="48192F96" w:rsidR="0046234F" w:rsidRDefault="0046234F">
      <w:pPr>
        <w:spacing w:line="440" w:lineRule="exact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①读出</w:t>
      </w:r>
      <w:r w:rsidRPr="001738EB">
        <w:rPr>
          <w:rFonts w:hint="eastAsia"/>
        </w:rPr>
        <w:t>password</w:t>
      </w:r>
    </w:p>
    <w:p w14:paraId="3EB21C1F" w14:textId="0BF3F079" w:rsidR="0046234F" w:rsidRDefault="0046234F">
      <w:pPr>
        <w:spacing w:line="440" w:lineRule="exact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②查询密码是否与数据库中的匹配</w:t>
      </w:r>
    </w:p>
    <w:p w14:paraId="48E37327" w14:textId="4673C30D" w:rsidR="0046234F" w:rsidRDefault="0046234F">
      <w:pPr>
        <w:spacing w:line="440" w:lineRule="exact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③如果匹配，向客户端发送</w:t>
      </w:r>
      <w:r w:rsidR="001738EB" w:rsidRPr="001738EB">
        <w:rPr>
          <w:rFonts w:eastAsiaTheme="minorEastAsia"/>
          <w:bCs/>
        </w:rPr>
        <w:t>“525 OK!”</w:t>
      </w:r>
    </w:p>
    <w:p w14:paraId="670F5807" w14:textId="7A6DE7B1" w:rsidR="001738EB" w:rsidRPr="001738EB" w:rsidRDefault="001738EB">
      <w:pPr>
        <w:spacing w:line="440" w:lineRule="exact"/>
        <w:rPr>
          <w:rFonts w:asciiTheme="minorEastAsia" w:eastAsiaTheme="minorEastAsia" w:hAnsiTheme="minorEastAsia" w:hint="eastAsia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D5A1E6D" wp14:editId="356794BB">
            <wp:simplePos x="0" y="0"/>
            <wp:positionH relativeFrom="margin">
              <wp:align>right</wp:align>
            </wp:positionH>
            <wp:positionV relativeFrom="paragraph">
              <wp:posOffset>286634</wp:posOffset>
            </wp:positionV>
            <wp:extent cx="5759450" cy="2517140"/>
            <wp:effectExtent l="0" t="0" r="0" b="0"/>
            <wp:wrapTopAndBottom/>
            <wp:docPr id="2053046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46988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hint="eastAsia"/>
          <w:bCs/>
        </w:rPr>
        <w:t>④如果不匹配，</w:t>
      </w:r>
      <w:r>
        <w:rPr>
          <w:rFonts w:asciiTheme="minorEastAsia" w:eastAsiaTheme="minorEastAsia" w:hAnsiTheme="minorEastAsia" w:hint="eastAsia"/>
          <w:bCs/>
        </w:rPr>
        <w:t>向客户端发送</w:t>
      </w:r>
      <w:r w:rsidRPr="001738EB">
        <w:rPr>
          <w:rFonts w:eastAsiaTheme="minorEastAsia"/>
          <w:bCs/>
        </w:rPr>
        <w:t>“</w:t>
      </w:r>
      <w:r w:rsidRPr="001738EB">
        <w:rPr>
          <w:rFonts w:eastAsiaTheme="minorEastAsia"/>
          <w:bCs/>
        </w:rPr>
        <w:t>401 ERROR!”</w:t>
      </w:r>
    </w:p>
    <w:p w14:paraId="2B6196AA" w14:textId="1B2338D7" w:rsidR="0046234F" w:rsidRDefault="008C0C32" w:rsidP="001738EB">
      <w:r>
        <w:rPr>
          <w:rFonts w:hint="eastAsia"/>
        </w:rPr>
        <w:t>6</w:t>
      </w:r>
      <w:r w:rsidR="001738EB">
        <w:rPr>
          <w:rFonts w:hint="eastAsia"/>
        </w:rPr>
        <w:t>. WDRA</w:t>
      </w:r>
      <w:r w:rsidR="001738EB">
        <w:rPr>
          <w:rFonts w:hint="eastAsia"/>
        </w:rPr>
        <w:t>函数：</w:t>
      </w:r>
      <w:r w:rsidR="001738EB" w:rsidRPr="001738EB">
        <w:rPr>
          <w:rFonts w:hint="eastAsia"/>
        </w:rPr>
        <w:t>当客户端发送</w:t>
      </w:r>
      <w:r w:rsidR="001738EB">
        <w:rPr>
          <w:rFonts w:hint="eastAsia"/>
        </w:rPr>
        <w:t xml:space="preserve">WDRA </w:t>
      </w:r>
      <w:proofErr w:type="spellStart"/>
      <w:r w:rsidR="001738EB">
        <w:rPr>
          <w:rFonts w:hint="eastAsia"/>
        </w:rPr>
        <w:t>sp</w:t>
      </w:r>
      <w:proofErr w:type="spellEnd"/>
      <w:r w:rsidR="001738EB">
        <w:rPr>
          <w:rFonts w:hint="eastAsia"/>
        </w:rPr>
        <w:t xml:space="preserve"> </w:t>
      </w:r>
      <w:r w:rsidR="001738EB" w:rsidRPr="001738EB">
        <w:rPr>
          <w:rFonts w:hint="eastAsia"/>
        </w:rPr>
        <w:t>&lt;</w:t>
      </w:r>
      <w:r w:rsidR="001738EB">
        <w:rPr>
          <w:rFonts w:hint="eastAsia"/>
        </w:rPr>
        <w:t>amount</w:t>
      </w:r>
      <w:r w:rsidR="001738EB" w:rsidRPr="001738EB">
        <w:rPr>
          <w:rFonts w:hint="eastAsia"/>
        </w:rPr>
        <w:t>&gt;</w:t>
      </w:r>
      <w:r w:rsidR="001738EB" w:rsidRPr="001738EB">
        <w:t>数据后进入该函数</w:t>
      </w:r>
    </w:p>
    <w:p w14:paraId="2AFCDDE7" w14:textId="442453B9" w:rsidR="001738EB" w:rsidRDefault="001738EB" w:rsidP="001738EB">
      <w:r>
        <w:rPr>
          <w:rFonts w:hint="eastAsia"/>
        </w:rPr>
        <w:t>①读出</w:t>
      </w:r>
      <w:r>
        <w:rPr>
          <w:rFonts w:hint="eastAsia"/>
        </w:rPr>
        <w:t>with</w:t>
      </w:r>
      <w:r w:rsidR="00EC5ABA">
        <w:rPr>
          <w:rFonts w:hint="eastAsia"/>
        </w:rPr>
        <w:t>drawal</w:t>
      </w:r>
    </w:p>
    <w:p w14:paraId="3F4D1A4E" w14:textId="27A52095" w:rsidR="00EC5ABA" w:rsidRDefault="00EC5ABA" w:rsidP="001738EB">
      <w:r>
        <w:rPr>
          <w:rFonts w:hint="eastAsia"/>
        </w:rPr>
        <w:t>②在数据库中查询与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匹配的那一行结果，得到</w:t>
      </w:r>
      <w:r>
        <w:rPr>
          <w:rFonts w:hint="eastAsia"/>
        </w:rPr>
        <w:t>balance</w:t>
      </w:r>
      <w:r>
        <w:rPr>
          <w:rFonts w:hint="eastAsia"/>
        </w:rPr>
        <w:t>（余额）</w:t>
      </w:r>
    </w:p>
    <w:p w14:paraId="2CAF49D0" w14:textId="2707864E" w:rsidR="00EC5ABA" w:rsidRDefault="00EC5ABA" w:rsidP="001738EB">
      <w:r>
        <w:rPr>
          <w:rFonts w:hint="eastAsia"/>
        </w:rPr>
        <w:t>③将</w:t>
      </w:r>
      <w:r>
        <w:rPr>
          <w:rFonts w:hint="eastAsia"/>
        </w:rPr>
        <w:t>withdrawal</w:t>
      </w:r>
      <w:r>
        <w:rPr>
          <w:rFonts w:hint="eastAsia"/>
        </w:rPr>
        <w:t>与</w:t>
      </w:r>
      <w:r>
        <w:rPr>
          <w:rFonts w:hint="eastAsia"/>
        </w:rPr>
        <w:t>balance</w:t>
      </w:r>
      <w:r>
        <w:rPr>
          <w:rFonts w:hint="eastAsia"/>
        </w:rPr>
        <w:t>比较</w:t>
      </w:r>
    </w:p>
    <w:p w14:paraId="416489A5" w14:textId="7311757D" w:rsidR="00EC5ABA" w:rsidRDefault="00EC5ABA" w:rsidP="001738EB">
      <w:pPr>
        <w:rPr>
          <w:rFonts w:eastAsiaTheme="minorEastAsia"/>
          <w:bCs/>
        </w:rPr>
      </w:pPr>
      <w:r>
        <w:rPr>
          <w:rFonts w:hint="eastAsia"/>
        </w:rPr>
        <w:t>④如果余额充足，则更新数据库，并向客户端发送</w:t>
      </w:r>
      <w:r w:rsidRPr="001738EB">
        <w:rPr>
          <w:rFonts w:eastAsiaTheme="minorEastAsia"/>
          <w:bCs/>
        </w:rPr>
        <w:t>“525 OK!”</w:t>
      </w:r>
    </w:p>
    <w:p w14:paraId="0C777E7D" w14:textId="1E798766" w:rsidR="00EC5ABA" w:rsidRDefault="00EC5ABA" w:rsidP="001738E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CBB6EFC" wp14:editId="374C171E">
            <wp:simplePos x="0" y="0"/>
            <wp:positionH relativeFrom="margin">
              <wp:align>right</wp:align>
            </wp:positionH>
            <wp:positionV relativeFrom="paragraph">
              <wp:posOffset>187325</wp:posOffset>
            </wp:positionV>
            <wp:extent cx="5759450" cy="4375785"/>
            <wp:effectExtent l="0" t="0" r="0" b="5715"/>
            <wp:wrapTopAndBottom/>
            <wp:docPr id="1283809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0997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hint="eastAsia"/>
          <w:bCs/>
        </w:rPr>
        <w:t>⑤如果余额不足，则</w:t>
      </w:r>
      <w:r>
        <w:rPr>
          <w:rFonts w:asciiTheme="minorEastAsia" w:eastAsiaTheme="minorEastAsia" w:hAnsiTheme="minorEastAsia" w:hint="eastAsia"/>
          <w:bCs/>
        </w:rPr>
        <w:t>向客户端发送</w:t>
      </w:r>
      <w:r w:rsidRPr="001738EB">
        <w:rPr>
          <w:rFonts w:eastAsiaTheme="minorEastAsia"/>
          <w:bCs/>
        </w:rPr>
        <w:t>“401 ERROR!”</w:t>
      </w:r>
    </w:p>
    <w:p w14:paraId="57869244" w14:textId="3FED536B" w:rsidR="00394D51" w:rsidRDefault="008C0C32" w:rsidP="008C0C32">
      <w:r>
        <w:rPr>
          <w:rFonts w:hint="eastAsia"/>
        </w:rPr>
        <w:t>7</w:t>
      </w:r>
      <w:r w:rsidR="00394D51">
        <w:rPr>
          <w:rFonts w:hint="eastAsia"/>
        </w:rPr>
        <w:t>. BYE</w:t>
      </w:r>
      <w:r w:rsidR="00394D51">
        <w:rPr>
          <w:rFonts w:hint="eastAsia"/>
        </w:rPr>
        <w:t>函数：收到</w:t>
      </w:r>
      <w:r w:rsidR="00394D51">
        <w:rPr>
          <w:rFonts w:hint="eastAsia"/>
        </w:rPr>
        <w:t>BYE</w:t>
      </w:r>
      <w:r w:rsidR="00394D51">
        <w:rPr>
          <w:rFonts w:hint="eastAsia"/>
        </w:rPr>
        <w:t>数据后，关闭链接</w:t>
      </w:r>
    </w:p>
    <w:p w14:paraId="70DAA39E" w14:textId="2F7922D8" w:rsidR="00394D51" w:rsidRDefault="00394D51" w:rsidP="00EC5A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3A7576" wp14:editId="145F57E5">
            <wp:extent cx="5759450" cy="2056130"/>
            <wp:effectExtent l="0" t="0" r="0" b="1270"/>
            <wp:docPr id="717363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631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F0F5" w14:textId="5C2D78F7" w:rsidR="00EC5ABA" w:rsidRDefault="00EC5ABA" w:rsidP="00EC5ABA">
      <w:pPr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hint="eastAsia"/>
        </w:rPr>
        <w:t xml:space="preserve">Log: </w:t>
      </w:r>
      <w:r>
        <w:rPr>
          <w:rFonts w:ascii="宋体" w:hAnsi="宋体" w:cs="宋体"/>
          <w:color w:val="000000"/>
          <w:kern w:val="0"/>
          <w:szCs w:val="21"/>
          <w:lang w:bidi="ar"/>
        </w:rPr>
        <w:t>记录日志</w:t>
      </w:r>
    </w:p>
    <w:p w14:paraId="0047A3CB" w14:textId="10963666" w:rsidR="00394D51" w:rsidRDefault="008C0C32" w:rsidP="008C0C32">
      <w:pPr>
        <w:rPr>
          <w:lang w:bidi="ar"/>
        </w:rPr>
      </w:pPr>
      <w:r>
        <w:rPr>
          <w:rFonts w:hint="eastAsia"/>
          <w:lang w:bidi="ar"/>
        </w:rPr>
        <w:t>8</w:t>
      </w:r>
      <w:r w:rsidR="00394D51">
        <w:rPr>
          <w:rFonts w:hint="eastAsia"/>
          <w:lang w:bidi="ar"/>
        </w:rPr>
        <w:t xml:space="preserve">. </w:t>
      </w:r>
      <w:r w:rsidR="00394D51">
        <w:rPr>
          <w:rFonts w:hint="eastAsia"/>
          <w:lang w:bidi="ar"/>
        </w:rPr>
        <w:t>成员变量</w:t>
      </w:r>
    </w:p>
    <w:p w14:paraId="3B6DB7BF" w14:textId="378D4F8F" w:rsidR="00394D51" w:rsidRDefault="00394D51" w:rsidP="00EC5ABA">
      <w:pPr>
        <w:rPr>
          <w:rFonts w:ascii="宋体" w:hAnsi="宋体" w:cs="宋体" w:hint="eastAsia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4331E73B" wp14:editId="6CE94959">
            <wp:extent cx="1860373" cy="393458"/>
            <wp:effectExtent l="0" t="0" r="6985" b="6985"/>
            <wp:docPr id="1937334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342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4801" cy="4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F0D" w14:textId="52FD9402" w:rsidR="00394D51" w:rsidRDefault="008C0C32" w:rsidP="008C0C32">
      <w:r>
        <w:rPr>
          <w:rFonts w:hint="eastAsia"/>
        </w:rPr>
        <w:t>9</w:t>
      </w:r>
      <w:r w:rsidR="00EC5ABA">
        <w:rPr>
          <w:rFonts w:hint="eastAsia"/>
        </w:rPr>
        <w:t>.</w:t>
      </w:r>
      <w:r w:rsidR="00394D51">
        <w:rPr>
          <w:rFonts w:hint="eastAsia"/>
        </w:rPr>
        <w:t xml:space="preserve"> </w:t>
      </w:r>
      <w:r w:rsidR="00394D51">
        <w:rPr>
          <w:rFonts w:hint="eastAsia"/>
        </w:rPr>
        <w:t>重新关闭窗口方法</w:t>
      </w:r>
    </w:p>
    <w:p w14:paraId="66081F88" w14:textId="29EC5597" w:rsidR="00EC5ABA" w:rsidRDefault="00394D51" w:rsidP="00EC5ABA">
      <w:pPr>
        <w:rPr>
          <w:rFonts w:hint="eastAsia"/>
        </w:rPr>
      </w:pPr>
      <w:r>
        <w:rPr>
          <w:noProof/>
        </w:rPr>
        <w:drawing>
          <wp:inline distT="0" distB="0" distL="0" distR="0" wp14:anchorId="6A9C4DC1" wp14:editId="00D8254F">
            <wp:extent cx="3174931" cy="1226916"/>
            <wp:effectExtent l="0" t="0" r="6985" b="0"/>
            <wp:docPr id="543448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488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7375" cy="12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ABA">
        <w:rPr>
          <w:rFonts w:hint="eastAsia"/>
        </w:rPr>
        <w:t xml:space="preserve"> </w:t>
      </w:r>
    </w:p>
    <w:p w14:paraId="2232C4EB" w14:textId="28080833" w:rsidR="00394D51" w:rsidRDefault="008C0C32" w:rsidP="008C0C32">
      <w:r>
        <w:rPr>
          <w:rFonts w:hint="eastAsia"/>
        </w:rPr>
        <w:t>10</w:t>
      </w:r>
      <w:r w:rsidR="00394D51">
        <w:rPr>
          <w:rFonts w:hint="eastAsia"/>
        </w:rPr>
        <w:t xml:space="preserve">. </w:t>
      </w:r>
      <w:proofErr w:type="spellStart"/>
      <w:r w:rsidR="00394D51" w:rsidRPr="00394D51">
        <w:t>addlog</w:t>
      </w:r>
      <w:proofErr w:type="spellEnd"/>
      <w:r w:rsidR="00394D51">
        <w:rPr>
          <w:rFonts w:hint="eastAsia"/>
        </w:rPr>
        <w:t>函数：添加日志记录</w:t>
      </w:r>
    </w:p>
    <w:p w14:paraId="2057BB9B" w14:textId="1E0D12FE" w:rsidR="00394D51" w:rsidRDefault="00394D51" w:rsidP="00EC5ABA">
      <w:pPr>
        <w:rPr>
          <w:rFonts w:hint="eastAsia"/>
        </w:rPr>
      </w:pPr>
      <w:r>
        <w:rPr>
          <w:noProof/>
        </w:rPr>
        <w:drawing>
          <wp:inline distT="0" distB="0" distL="0" distR="0" wp14:anchorId="7F1812D5" wp14:editId="3175B7CB">
            <wp:extent cx="5759450" cy="1071245"/>
            <wp:effectExtent l="0" t="0" r="0" b="0"/>
            <wp:docPr id="2060512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128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5A2C" w14:textId="769E497A" w:rsidR="0046234F" w:rsidRDefault="004647FE" w:rsidP="004647FE">
      <w:r>
        <w:rPr>
          <w:noProof/>
        </w:rPr>
        <w:drawing>
          <wp:anchor distT="0" distB="0" distL="114300" distR="114300" simplePos="0" relativeHeight="251688960" behindDoc="0" locked="0" layoutInCell="1" allowOverlap="1" wp14:anchorId="2D440485" wp14:editId="5A1716EB">
            <wp:simplePos x="0" y="0"/>
            <wp:positionH relativeFrom="margin">
              <wp:align>left</wp:align>
            </wp:positionH>
            <wp:positionV relativeFrom="paragraph">
              <wp:posOffset>226116</wp:posOffset>
            </wp:positionV>
            <wp:extent cx="3283585" cy="1232535"/>
            <wp:effectExtent l="0" t="0" r="0" b="5715"/>
            <wp:wrapTopAndBottom/>
            <wp:docPr id="1187182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8204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13" cy="1237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D51">
        <w:rPr>
          <w:rFonts w:hint="eastAsia"/>
        </w:rPr>
        <w:t>1</w:t>
      </w:r>
      <w:r w:rsidR="008C0C32">
        <w:rPr>
          <w:rFonts w:hint="eastAsia"/>
        </w:rPr>
        <w:t>1</w:t>
      </w:r>
      <w:r w:rsidR="00EC5ABA">
        <w:rPr>
          <w:rFonts w:hint="eastAsia"/>
        </w:rPr>
        <w:t xml:space="preserve">. Main: </w:t>
      </w:r>
      <w:r w:rsidR="00EC5ABA">
        <w:rPr>
          <w:rFonts w:hint="eastAsia"/>
        </w:rPr>
        <w:t>主函数</w:t>
      </w:r>
    </w:p>
    <w:p w14:paraId="34E91EA5" w14:textId="718DF2BF" w:rsidR="00603430" w:rsidRPr="001738EB" w:rsidRDefault="00603430">
      <w:pPr>
        <w:spacing w:line="440" w:lineRule="exact"/>
        <w:rPr>
          <w:rFonts w:asciiTheme="minorEastAsia" w:eastAsiaTheme="minorEastAsia" w:hAnsiTheme="minorEastAsia" w:hint="eastAsia"/>
          <w:bCs/>
        </w:rPr>
      </w:pPr>
    </w:p>
    <w:p w14:paraId="50F22A92" w14:textId="1A6033D2" w:rsidR="001C16AD" w:rsidRDefault="00000000">
      <w:pPr>
        <w:numPr>
          <w:ilvl w:val="0"/>
          <w:numId w:val="2"/>
        </w:numPr>
        <w:spacing w:line="440" w:lineRule="exact"/>
        <w:rPr>
          <w:rFonts w:ascii="黑体" w:eastAsia="黑体"/>
          <w:b/>
        </w:rPr>
      </w:pPr>
      <w:r>
        <w:rPr>
          <w:rFonts w:ascii="黑体" w:eastAsia="黑体" w:hint="eastAsia"/>
          <w:b/>
        </w:rPr>
        <w:t>结果及分析</w:t>
      </w:r>
    </w:p>
    <w:p w14:paraId="75580DF5" w14:textId="681BDA94" w:rsidR="001C16AD" w:rsidRPr="00B91D4D" w:rsidRDefault="00000000">
      <w:pPr>
        <w:widowControl/>
        <w:jc w:val="left"/>
        <w:rPr>
          <w:rFonts w:ascii="宋体" w:hAnsi="宋体" w:cs="宋体"/>
          <w:b/>
          <w:bCs/>
          <w:color w:val="000000"/>
          <w:kern w:val="0"/>
          <w:szCs w:val="21"/>
          <w:lang w:bidi="ar"/>
        </w:rPr>
      </w:pPr>
      <w:r w:rsidRPr="00B91D4D"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客户端：</w:t>
      </w:r>
    </w:p>
    <w:p w14:paraId="353185C2" w14:textId="23DF2725" w:rsidR="001C16AD" w:rsidRDefault="00B91D4D">
      <w:pPr>
        <w:widowControl/>
        <w:jc w:val="left"/>
        <w:rPr>
          <w:rFonts w:ascii="宋体" w:hAnsi="宋体" w:cs="宋体" w:hint="eastAsia"/>
          <w:color w:val="000000"/>
          <w:kern w:val="0"/>
          <w:szCs w:val="21"/>
          <w:lang w:bidi="ar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0E0DB1B0" wp14:editId="71170E38">
            <wp:simplePos x="0" y="0"/>
            <wp:positionH relativeFrom="margin">
              <wp:posOffset>28936</wp:posOffset>
            </wp:positionH>
            <wp:positionV relativeFrom="paragraph">
              <wp:posOffset>231212</wp:posOffset>
            </wp:positionV>
            <wp:extent cx="2656840" cy="1305560"/>
            <wp:effectExtent l="0" t="0" r="0" b="8890"/>
            <wp:wrapTopAndBottom/>
            <wp:docPr id="499736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3604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宋体" w:hAnsi="宋体" w:cs="宋体" w:hint="eastAsia"/>
          <w:color w:val="000000"/>
          <w:kern w:val="0"/>
          <w:szCs w:val="21"/>
          <w:lang w:bidi="ar"/>
        </w:rPr>
        <w:t>点击运行后，会出现一个弹窗，为输入账号窗口，可以输入账号。</w:t>
      </w:r>
    </w:p>
    <w:p w14:paraId="3C54ED4D" w14:textId="0EA46D07" w:rsidR="001C16AD" w:rsidRDefault="00B91D4D">
      <w:pPr>
        <w:widowControl/>
        <w:jc w:val="left"/>
        <w:rPr>
          <w:rFonts w:ascii="宋体" w:hAnsi="宋体" w:cs="宋体" w:hint="eastAsia"/>
          <w:color w:val="000000"/>
          <w:kern w:val="0"/>
          <w:szCs w:val="21"/>
          <w:lang w:bidi="ar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B3115C9" wp14:editId="54F75845">
            <wp:simplePos x="0" y="0"/>
            <wp:positionH relativeFrom="margin">
              <wp:align>right</wp:align>
            </wp:positionH>
            <wp:positionV relativeFrom="paragraph">
              <wp:posOffset>1764030</wp:posOffset>
            </wp:positionV>
            <wp:extent cx="2491740" cy="1219835"/>
            <wp:effectExtent l="0" t="0" r="3810" b="0"/>
            <wp:wrapTopAndBottom/>
            <wp:docPr id="186959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92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7FEB8D51" wp14:editId="26384A46">
            <wp:simplePos x="0" y="0"/>
            <wp:positionH relativeFrom="margin">
              <wp:align>left</wp:align>
            </wp:positionH>
            <wp:positionV relativeFrom="paragraph">
              <wp:posOffset>1753419</wp:posOffset>
            </wp:positionV>
            <wp:extent cx="2499360" cy="1255395"/>
            <wp:effectExtent l="0" t="0" r="0" b="1905"/>
            <wp:wrapTopAndBottom/>
            <wp:docPr id="683754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5489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2394" cy="1262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宋体" w:hAnsi="宋体" w:cs="宋体" w:hint="eastAsia"/>
          <w:color w:val="000000"/>
          <w:kern w:val="0"/>
          <w:szCs w:val="21"/>
          <w:lang w:bidi="ar"/>
        </w:rPr>
        <w:t>如果输入的是服务器端数据库内不存在的账号，则会出现401错误，提示用户账号错误需要重新输入密码。</w:t>
      </w:r>
    </w:p>
    <w:p w14:paraId="0573E326" w14:textId="223838C7" w:rsidR="001C16AD" w:rsidRDefault="00B91D4D">
      <w:pPr>
        <w:widowControl/>
        <w:jc w:val="left"/>
        <w:rPr>
          <w:rFonts w:ascii="宋体" w:hAnsi="宋体" w:cs="宋体" w:hint="eastAsia"/>
          <w:color w:val="000000"/>
          <w:kern w:val="0"/>
          <w:szCs w:val="21"/>
          <w:lang w:bidi="ar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8DC7A4D" wp14:editId="533E9B34">
            <wp:simplePos x="0" y="0"/>
            <wp:positionH relativeFrom="margin">
              <wp:align>right</wp:align>
            </wp:positionH>
            <wp:positionV relativeFrom="paragraph">
              <wp:posOffset>1549271</wp:posOffset>
            </wp:positionV>
            <wp:extent cx="2568575" cy="1221740"/>
            <wp:effectExtent l="0" t="0" r="3175" b="0"/>
            <wp:wrapTopAndBottom/>
            <wp:docPr id="1642549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88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03075CD1" wp14:editId="6652930E">
            <wp:simplePos x="0" y="0"/>
            <wp:positionH relativeFrom="margin">
              <wp:align>left</wp:align>
            </wp:positionH>
            <wp:positionV relativeFrom="paragraph">
              <wp:posOffset>1539240</wp:posOffset>
            </wp:positionV>
            <wp:extent cx="2534285" cy="1247140"/>
            <wp:effectExtent l="0" t="0" r="0" b="0"/>
            <wp:wrapTopAndBottom/>
            <wp:docPr id="869652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5256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宋体" w:hAnsi="宋体" w:cs="宋体" w:hint="eastAsia"/>
          <w:color w:val="000000"/>
          <w:kern w:val="0"/>
          <w:szCs w:val="21"/>
          <w:lang w:bidi="ar"/>
        </w:rPr>
        <w:t>输入数据库中存在的账号则会弹出输入密码窗口</w:t>
      </w:r>
    </w:p>
    <w:p w14:paraId="7B40A88F" w14:textId="351C1870" w:rsidR="001C16AD" w:rsidRPr="00B91D4D" w:rsidRDefault="00B91D4D">
      <w:pPr>
        <w:widowControl/>
        <w:jc w:val="left"/>
        <w:rPr>
          <w:rFonts w:hint="eastAsia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75719AC3" wp14:editId="317DC6D2">
            <wp:simplePos x="0" y="0"/>
            <wp:positionH relativeFrom="margin">
              <wp:posOffset>3121660</wp:posOffset>
            </wp:positionH>
            <wp:positionV relativeFrom="paragraph">
              <wp:posOffset>1617980</wp:posOffset>
            </wp:positionV>
            <wp:extent cx="2639060" cy="1243965"/>
            <wp:effectExtent l="0" t="0" r="8890" b="0"/>
            <wp:wrapTopAndBottom/>
            <wp:docPr id="2037540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4057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3968AF30" wp14:editId="27A20E26">
            <wp:simplePos x="0" y="0"/>
            <wp:positionH relativeFrom="margin">
              <wp:align>left</wp:align>
            </wp:positionH>
            <wp:positionV relativeFrom="paragraph">
              <wp:posOffset>1555228</wp:posOffset>
            </wp:positionV>
            <wp:extent cx="2541270" cy="1243965"/>
            <wp:effectExtent l="0" t="0" r="0" b="0"/>
            <wp:wrapTopAndBottom/>
            <wp:docPr id="1695869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6930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4838" cy="1245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hint="eastAsia"/>
        </w:rPr>
        <w:t>如果输入的</w:t>
      </w:r>
      <w:proofErr w:type="gramStart"/>
      <w:r w:rsidR="00000000">
        <w:rPr>
          <w:rFonts w:hint="eastAsia"/>
        </w:rPr>
        <w:t>秘密跟</w:t>
      </w:r>
      <w:proofErr w:type="gramEnd"/>
      <w:r w:rsidR="00000000">
        <w:rPr>
          <w:rFonts w:hint="eastAsia"/>
        </w:rPr>
        <w:t>账号不匹配，则会出现</w:t>
      </w:r>
      <w:r w:rsidR="00000000">
        <w:rPr>
          <w:rFonts w:hint="eastAsia"/>
        </w:rPr>
        <w:t>401</w:t>
      </w:r>
      <w:r w:rsidR="00000000">
        <w:rPr>
          <w:rFonts w:hint="eastAsia"/>
        </w:rPr>
        <w:t>错误，提示用户重新输入密码</w:t>
      </w:r>
    </w:p>
    <w:p w14:paraId="7A8F8270" w14:textId="77777777" w:rsidR="001C16AD" w:rsidRDefault="00000000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输入正确的密码后</w:t>
      </w:r>
    </w:p>
    <w:p w14:paraId="6E8BF2B4" w14:textId="77777777" w:rsidR="001C16AD" w:rsidRDefault="00000000">
      <w:pPr>
        <w:widowControl/>
        <w:jc w:val="left"/>
      </w:pPr>
      <w:r>
        <w:rPr>
          <w:noProof/>
        </w:rPr>
        <w:drawing>
          <wp:inline distT="0" distB="0" distL="0" distR="0" wp14:anchorId="5879FA8F" wp14:editId="0AFB6EAD">
            <wp:extent cx="2552218" cy="1246335"/>
            <wp:effectExtent l="0" t="0" r="635" b="0"/>
            <wp:docPr id="1905001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0104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3275" cy="12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D283" w14:textId="77777777" w:rsidR="001C16AD" w:rsidRDefault="00000000">
      <w:pPr>
        <w:widowControl/>
        <w:jc w:val="left"/>
      </w:pPr>
      <w:r>
        <w:rPr>
          <w:rFonts w:hint="eastAsia"/>
        </w:rPr>
        <w:t>弹出功能选择窗口</w:t>
      </w:r>
    </w:p>
    <w:p w14:paraId="109AAD74" w14:textId="77777777" w:rsidR="001C16AD" w:rsidRDefault="0000000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9DC0A0C" wp14:editId="798CB698">
            <wp:extent cx="2413322" cy="1592237"/>
            <wp:effectExtent l="0" t="0" r="6350" b="8255"/>
            <wp:docPr id="1284014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14340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2387" cy="15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805" w14:textId="77777777" w:rsidR="001C16AD" w:rsidRDefault="00000000">
      <w:pPr>
        <w:widowControl/>
        <w:jc w:val="left"/>
      </w:pPr>
      <w:r>
        <w:rPr>
          <w:rFonts w:hint="eastAsia"/>
        </w:rPr>
        <w:t>点击查余额按钮，显示余额</w:t>
      </w:r>
    </w:p>
    <w:p w14:paraId="5FD1896C" w14:textId="36CA2282" w:rsidR="001C16AD" w:rsidRDefault="00000000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DB8BD2E" wp14:editId="46948306">
            <wp:extent cx="2390172" cy="1170467"/>
            <wp:effectExtent l="0" t="0" r="0" b="0"/>
            <wp:docPr id="592975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525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8051" cy="117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7354" w14:textId="470CFBE2" w:rsidR="001C16AD" w:rsidRDefault="00B91D4D">
      <w:pPr>
        <w:widowControl/>
        <w:jc w:val="left"/>
        <w:rPr>
          <w:rFonts w:hint="eastAsia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4DD4E9D9" wp14:editId="0E3AF892">
            <wp:simplePos x="0" y="0"/>
            <wp:positionH relativeFrom="margin">
              <wp:align>left</wp:align>
            </wp:positionH>
            <wp:positionV relativeFrom="paragraph">
              <wp:posOffset>187164</wp:posOffset>
            </wp:positionV>
            <wp:extent cx="2435860" cy="1231900"/>
            <wp:effectExtent l="0" t="0" r="2540" b="6350"/>
            <wp:wrapTopAndBottom/>
            <wp:docPr id="121148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805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9636" cy="123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hint="eastAsia"/>
        </w:rPr>
        <w:t>点击取款按钮，弹出取款窗口，这时候可以输入取款金额</w:t>
      </w:r>
    </w:p>
    <w:p w14:paraId="70A94CEE" w14:textId="0AEE1E49" w:rsidR="001C16AD" w:rsidRDefault="00B91D4D">
      <w:pPr>
        <w:widowControl/>
        <w:jc w:val="left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6F0C0E8" wp14:editId="35C987D2">
            <wp:simplePos x="0" y="0"/>
            <wp:positionH relativeFrom="margin">
              <wp:align>right</wp:align>
            </wp:positionH>
            <wp:positionV relativeFrom="paragraph">
              <wp:posOffset>1575853</wp:posOffset>
            </wp:positionV>
            <wp:extent cx="2539365" cy="1164590"/>
            <wp:effectExtent l="0" t="0" r="0" b="0"/>
            <wp:wrapTopAndBottom/>
            <wp:docPr id="69579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9097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714D3254" wp14:editId="15FE2BAD">
            <wp:simplePos x="0" y="0"/>
            <wp:positionH relativeFrom="margin">
              <wp:align>left</wp:align>
            </wp:positionH>
            <wp:positionV relativeFrom="paragraph">
              <wp:posOffset>1576143</wp:posOffset>
            </wp:positionV>
            <wp:extent cx="2465070" cy="1207135"/>
            <wp:effectExtent l="0" t="0" r="0" b="0"/>
            <wp:wrapTopAndBottom/>
            <wp:docPr id="1971938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3852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hint="eastAsia"/>
        </w:rPr>
        <w:t>如果输入的金额超出了账号里的余额，就会</w:t>
      </w:r>
      <w:proofErr w:type="gramStart"/>
      <w:r w:rsidR="00000000">
        <w:rPr>
          <w:rFonts w:hint="eastAsia"/>
        </w:rPr>
        <w:t>出现弹窗提醒</w:t>
      </w:r>
      <w:proofErr w:type="gramEnd"/>
      <w:r w:rsidR="00000000">
        <w:rPr>
          <w:rFonts w:hint="eastAsia"/>
        </w:rPr>
        <w:t>用户余额不足，需要重新输入取款金额</w:t>
      </w:r>
    </w:p>
    <w:p w14:paraId="5BAB52FC" w14:textId="279A54A9" w:rsidR="001C16AD" w:rsidRDefault="00B91D4D">
      <w:pPr>
        <w:widowControl/>
        <w:jc w:val="left"/>
        <w:rPr>
          <w:rFonts w:hint="eastAsia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5BB6F8C8" wp14:editId="6CDA4B02">
            <wp:simplePos x="0" y="0"/>
            <wp:positionH relativeFrom="margin">
              <wp:align>left</wp:align>
            </wp:positionH>
            <wp:positionV relativeFrom="paragraph">
              <wp:posOffset>1594734</wp:posOffset>
            </wp:positionV>
            <wp:extent cx="2482215" cy="1255395"/>
            <wp:effectExtent l="0" t="0" r="0" b="1905"/>
            <wp:wrapTopAndBottom/>
            <wp:docPr id="24634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465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hint="eastAsia"/>
        </w:rPr>
        <w:t>输入取款金额</w:t>
      </w:r>
    </w:p>
    <w:p w14:paraId="569B6284" w14:textId="602C8940" w:rsidR="001C16AD" w:rsidRDefault="00000000">
      <w:pPr>
        <w:widowControl/>
        <w:jc w:val="left"/>
      </w:pPr>
      <w:r>
        <w:rPr>
          <w:rFonts w:hint="eastAsia"/>
        </w:rPr>
        <w:t>再次查询余额</w:t>
      </w:r>
    </w:p>
    <w:p w14:paraId="221F3B0C" w14:textId="7ED12DB5" w:rsidR="001C16AD" w:rsidRDefault="00000000">
      <w:pPr>
        <w:widowControl/>
        <w:jc w:val="left"/>
      </w:pPr>
      <w:r>
        <w:rPr>
          <w:noProof/>
        </w:rPr>
        <w:drawing>
          <wp:inline distT="0" distB="0" distL="0" distR="0" wp14:anchorId="7FA31701" wp14:editId="1730577D">
            <wp:extent cx="2511734" cy="1244278"/>
            <wp:effectExtent l="0" t="0" r="3175" b="0"/>
            <wp:docPr id="1405989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89046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4190" cy="12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EDB7" w14:textId="5D6F1F79" w:rsidR="001C16AD" w:rsidRDefault="001C16AD">
      <w:pPr>
        <w:widowControl/>
        <w:jc w:val="left"/>
      </w:pPr>
    </w:p>
    <w:p w14:paraId="7BFC3B23" w14:textId="1B944480" w:rsidR="00B91D4D" w:rsidRPr="00B91D4D" w:rsidRDefault="00B91D4D" w:rsidP="00B91D4D">
      <w:pPr>
        <w:widowControl/>
        <w:jc w:val="left"/>
        <w:rPr>
          <w:rFonts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lastRenderedPageBreak/>
        <w:t>服务器</w:t>
      </w:r>
      <w:r w:rsidRPr="00B91D4D"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：</w:t>
      </w:r>
    </w:p>
    <w:p w14:paraId="74343B5A" w14:textId="7B7B39B7" w:rsidR="001C16AD" w:rsidRDefault="00556644">
      <w:pPr>
        <w:widowControl/>
        <w:jc w:val="left"/>
        <w:rPr>
          <w:rFonts w:ascii="宋体" w:hAnsi="宋体" w:cs="宋体" w:hint="eastAsia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41621AF1" wp14:editId="6D1D621C">
            <wp:extent cx="5759450" cy="3839845"/>
            <wp:effectExtent l="0" t="0" r="0" b="8255"/>
            <wp:docPr id="1145474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740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6AD">
      <w:footerReference w:type="default" r:id="rId47"/>
      <w:pgSz w:w="11906" w:h="16838"/>
      <w:pgMar w:top="1361" w:right="1418" w:bottom="1361" w:left="1418" w:header="851" w:footer="992" w:gutter="0"/>
      <w:pgNumType w:start="0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BD7A38" w14:textId="77777777" w:rsidR="009C3351" w:rsidRDefault="009C3351">
      <w:r>
        <w:separator/>
      </w:r>
    </w:p>
  </w:endnote>
  <w:endnote w:type="continuationSeparator" w:id="0">
    <w:p w14:paraId="751DB2A4" w14:textId="77777777" w:rsidR="009C3351" w:rsidRDefault="009C3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904AC3" w14:textId="77777777" w:rsidR="001C16AD" w:rsidRDefault="00000000">
    <w:pPr>
      <w:pStyle w:val="a3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5DAB36" w14:textId="77777777" w:rsidR="009C3351" w:rsidRDefault="009C3351">
      <w:r>
        <w:separator/>
      </w:r>
    </w:p>
  </w:footnote>
  <w:footnote w:type="continuationSeparator" w:id="0">
    <w:p w14:paraId="76B94012" w14:textId="77777777" w:rsidR="009C3351" w:rsidRDefault="009C33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9C24FF8"/>
    <w:multiLevelType w:val="singleLevel"/>
    <w:tmpl w:val="99C24FF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6FFAAA2"/>
    <w:multiLevelType w:val="singleLevel"/>
    <w:tmpl w:val="A6FFAAA2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 w16cid:durableId="466364071">
    <w:abstractNumId w:val="0"/>
  </w:num>
  <w:num w:numId="2" w16cid:durableId="1034227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WI1Y2QzMzUyNjU3OGNjNTg0ZTJlMjNiODg0NjdhNTgifQ=="/>
  </w:docVars>
  <w:rsids>
    <w:rsidRoot w:val="003B6011"/>
    <w:rsid w:val="000612A0"/>
    <w:rsid w:val="0006350B"/>
    <w:rsid w:val="000821E3"/>
    <w:rsid w:val="000D2BC1"/>
    <w:rsid w:val="00100763"/>
    <w:rsid w:val="00101D90"/>
    <w:rsid w:val="00111EA1"/>
    <w:rsid w:val="001309EB"/>
    <w:rsid w:val="0016181A"/>
    <w:rsid w:val="001738EB"/>
    <w:rsid w:val="00180897"/>
    <w:rsid w:val="00181265"/>
    <w:rsid w:val="001829E3"/>
    <w:rsid w:val="00182C94"/>
    <w:rsid w:val="001849F5"/>
    <w:rsid w:val="001A563A"/>
    <w:rsid w:val="001A5CC7"/>
    <w:rsid w:val="001C0218"/>
    <w:rsid w:val="001C1551"/>
    <w:rsid w:val="001C16AD"/>
    <w:rsid w:val="00234609"/>
    <w:rsid w:val="002773B7"/>
    <w:rsid w:val="00287477"/>
    <w:rsid w:val="002A1058"/>
    <w:rsid w:val="002A4455"/>
    <w:rsid w:val="002B005C"/>
    <w:rsid w:val="002E150B"/>
    <w:rsid w:val="002F610C"/>
    <w:rsid w:val="0032346C"/>
    <w:rsid w:val="00344942"/>
    <w:rsid w:val="00394D51"/>
    <w:rsid w:val="003B6011"/>
    <w:rsid w:val="003F2F47"/>
    <w:rsid w:val="003F3304"/>
    <w:rsid w:val="003F4AE5"/>
    <w:rsid w:val="00426622"/>
    <w:rsid w:val="00445469"/>
    <w:rsid w:val="004614D4"/>
    <w:rsid w:val="0046234F"/>
    <w:rsid w:val="00462C78"/>
    <w:rsid w:val="004647FE"/>
    <w:rsid w:val="00464A63"/>
    <w:rsid w:val="0046652B"/>
    <w:rsid w:val="004A6F86"/>
    <w:rsid w:val="004D323C"/>
    <w:rsid w:val="004D6CD6"/>
    <w:rsid w:val="004F64D2"/>
    <w:rsid w:val="00520F62"/>
    <w:rsid w:val="00521980"/>
    <w:rsid w:val="005307BD"/>
    <w:rsid w:val="005332CA"/>
    <w:rsid w:val="00545D4D"/>
    <w:rsid w:val="00556644"/>
    <w:rsid w:val="00560251"/>
    <w:rsid w:val="00593087"/>
    <w:rsid w:val="005A2CD0"/>
    <w:rsid w:val="005E52A8"/>
    <w:rsid w:val="005F3E42"/>
    <w:rsid w:val="005F5288"/>
    <w:rsid w:val="00603430"/>
    <w:rsid w:val="0064000C"/>
    <w:rsid w:val="0064334A"/>
    <w:rsid w:val="006467C4"/>
    <w:rsid w:val="0065768F"/>
    <w:rsid w:val="00673FAA"/>
    <w:rsid w:val="00681CC2"/>
    <w:rsid w:val="006829AC"/>
    <w:rsid w:val="006A3C49"/>
    <w:rsid w:val="006B23F6"/>
    <w:rsid w:val="006F135E"/>
    <w:rsid w:val="006F3008"/>
    <w:rsid w:val="00714F33"/>
    <w:rsid w:val="007274E5"/>
    <w:rsid w:val="007307BB"/>
    <w:rsid w:val="00744D35"/>
    <w:rsid w:val="00761806"/>
    <w:rsid w:val="007635EE"/>
    <w:rsid w:val="0077240D"/>
    <w:rsid w:val="00785E16"/>
    <w:rsid w:val="00804CCF"/>
    <w:rsid w:val="00852D1C"/>
    <w:rsid w:val="0087138D"/>
    <w:rsid w:val="00871F89"/>
    <w:rsid w:val="008831D7"/>
    <w:rsid w:val="00897698"/>
    <w:rsid w:val="008A75C7"/>
    <w:rsid w:val="008B084D"/>
    <w:rsid w:val="008C0C32"/>
    <w:rsid w:val="00901F4C"/>
    <w:rsid w:val="00924CA4"/>
    <w:rsid w:val="00931DB5"/>
    <w:rsid w:val="00942C4C"/>
    <w:rsid w:val="00975C5D"/>
    <w:rsid w:val="00982011"/>
    <w:rsid w:val="009B44B6"/>
    <w:rsid w:val="009C2B94"/>
    <w:rsid w:val="009C3351"/>
    <w:rsid w:val="009D194A"/>
    <w:rsid w:val="009F0920"/>
    <w:rsid w:val="00A2656D"/>
    <w:rsid w:val="00A461F7"/>
    <w:rsid w:val="00A46723"/>
    <w:rsid w:val="00A5170E"/>
    <w:rsid w:val="00A61E51"/>
    <w:rsid w:val="00A664C1"/>
    <w:rsid w:val="00AD34AF"/>
    <w:rsid w:val="00AD7DE6"/>
    <w:rsid w:val="00AE65F1"/>
    <w:rsid w:val="00B12500"/>
    <w:rsid w:val="00B36858"/>
    <w:rsid w:val="00B53D16"/>
    <w:rsid w:val="00B91D4D"/>
    <w:rsid w:val="00BB3DF0"/>
    <w:rsid w:val="00C02458"/>
    <w:rsid w:val="00C770C6"/>
    <w:rsid w:val="00D02666"/>
    <w:rsid w:val="00D1572A"/>
    <w:rsid w:val="00D231EB"/>
    <w:rsid w:val="00D314E8"/>
    <w:rsid w:val="00D53556"/>
    <w:rsid w:val="00D90250"/>
    <w:rsid w:val="00D94D87"/>
    <w:rsid w:val="00DD4415"/>
    <w:rsid w:val="00E01B73"/>
    <w:rsid w:val="00E209C3"/>
    <w:rsid w:val="00E91846"/>
    <w:rsid w:val="00EB4E30"/>
    <w:rsid w:val="00EB6AA6"/>
    <w:rsid w:val="00EC5ABA"/>
    <w:rsid w:val="00ED1A8E"/>
    <w:rsid w:val="00EF055E"/>
    <w:rsid w:val="00EF6CAE"/>
    <w:rsid w:val="00F429A2"/>
    <w:rsid w:val="00F54F30"/>
    <w:rsid w:val="00F56EF6"/>
    <w:rsid w:val="00FA1F42"/>
    <w:rsid w:val="00FB0D63"/>
    <w:rsid w:val="00FC0019"/>
    <w:rsid w:val="00FC1E8A"/>
    <w:rsid w:val="00FC3AF7"/>
    <w:rsid w:val="00FD1540"/>
    <w:rsid w:val="00FD50BD"/>
    <w:rsid w:val="00FE6E3A"/>
    <w:rsid w:val="00FF0309"/>
    <w:rsid w:val="082F7A95"/>
    <w:rsid w:val="49A367B8"/>
    <w:rsid w:val="49A7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475FA2A"/>
  <w15:docId w15:val="{6EB64254-3A7A-4B03-9866-3E4722019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D4D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Strong"/>
    <w:basedOn w:val="a0"/>
    <w:autoRedefine/>
    <w:uiPriority w:val="22"/>
    <w:qFormat/>
    <w:rPr>
      <w:b/>
    </w:rPr>
  </w:style>
  <w:style w:type="character" w:customStyle="1" w:styleId="a4">
    <w:name w:val="页脚 字符"/>
    <w:basedOn w:val="a0"/>
    <w:link w:val="a3"/>
    <w:qFormat/>
    <w:rPr>
      <w:rFonts w:ascii="Times New Roman" w:eastAsia="宋体" w:hAnsi="Times New Roman" w:cs="Times New Roman"/>
      <w:sz w:val="18"/>
      <w:szCs w:val="20"/>
    </w:rPr>
  </w:style>
  <w:style w:type="character" w:customStyle="1" w:styleId="a6">
    <w:name w:val="页眉 字符"/>
    <w:basedOn w:val="a0"/>
    <w:link w:val="a5"/>
    <w:autoRedefine/>
    <w:uiPriority w:val="99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1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\AppData\Local\Temp\Rar$DI00.810\CN_Lab_report_template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CN_Lab_report_template.dot</Template>
  <TotalTime>104</TotalTime>
  <Pages>14</Pages>
  <Words>227</Words>
  <Characters>1295</Characters>
  <Application>Microsoft Office Word</Application>
  <DocSecurity>0</DocSecurity>
  <Lines>10</Lines>
  <Paragraphs>3</Paragraphs>
  <ScaleCrop>false</ScaleCrop>
  <Company>SEC</Company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 庆 大 学 软 件 学 院</dc:title>
  <dc:creator>oram@CPS</dc:creator>
  <cp:lastModifiedBy>Baji Plovio</cp:lastModifiedBy>
  <cp:revision>13</cp:revision>
  <dcterms:created xsi:type="dcterms:W3CDTF">2017-03-10T10:17:00Z</dcterms:created>
  <dcterms:modified xsi:type="dcterms:W3CDTF">2024-05-21T10:36:00Z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ABC7CF0B42DF45AC8E4179554F1DB08F_13</vt:lpwstr>
  </property>
</Properties>
</file>